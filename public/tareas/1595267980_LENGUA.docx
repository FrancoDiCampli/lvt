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F64497" w:rsidP="00C075C5">
      <w:pPr>
        <w:tabs>
          <w:tab w:val="left" w:pos="7826"/>
        </w:tabs>
        <w:rPr>
          <w:noProof/>
        </w:rPr>
      </w:pPr>
      <w:r>
        <w:rPr>
          <w:noProof/>
          <w:lang w:val="es-AR" w:eastAsia="es-AR"/>
        </w:rPr>
        <w:drawing>
          <wp:anchor distT="0" distB="0" distL="114300" distR="114300" simplePos="0" relativeHeight="251658240" behindDoc="0" locked="0" layoutInCell="1" allowOverlap="1">
            <wp:simplePos x="0" y="0"/>
            <wp:positionH relativeFrom="column">
              <wp:posOffset>3743960</wp:posOffset>
            </wp:positionH>
            <wp:positionV relativeFrom="paragraph">
              <wp:posOffset>-889635</wp:posOffset>
            </wp:positionV>
            <wp:extent cx="10116054" cy="6743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7228-PA00ZP-76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16054" cy="6743700"/>
                    </a:xfrm>
                    <a:prstGeom prst="rect">
                      <a:avLst/>
                    </a:prstGeom>
                  </pic:spPr>
                </pic:pic>
              </a:graphicData>
            </a:graphic>
            <wp14:sizeRelH relativeFrom="page">
              <wp14:pctWidth>0</wp14:pctWidth>
            </wp14:sizeRelH>
            <wp14:sizeRelV relativeFrom="page">
              <wp14:pctHeight>0</wp14:pctHeight>
            </wp14:sizeRelV>
          </wp:anchor>
        </w:drawing>
      </w:r>
      <w:r w:rsidR="00AB02A7">
        <w:rPr>
          <w:noProof/>
          <w:lang w:val="es-AR" w:eastAsia="es-AR"/>
        </w:rPr>
        <mc:AlternateContent>
          <mc:Choice Requires="wps">
            <w:drawing>
              <wp:anchor distT="0" distB="0" distL="114300" distR="114300" simplePos="0" relativeHeight="251610624" behindDoc="1" locked="0" layoutInCell="1" allowOverlap="1" wp14:anchorId="0506D28E" wp14:editId="71C849DB">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88A61" id="Rectángulo 3" o:spid="_x0000_s1026" alt="rectángulo blanco para texto en portada" style="position:absolute;margin-left:-15.95pt;margin-top:73.85pt;width:310.15pt;height:681.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C075C5">
        <w:rPr>
          <w:noProof/>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Pr>
              <w:rPr>
                <w:noProof/>
              </w:rPr>
            </w:pPr>
            <w:r>
              <w:rPr>
                <w:noProof/>
                <w:lang w:val="es-AR" w:eastAsia="es-AR"/>
              </w:rPr>
              <mc:AlternateContent>
                <mc:Choice Requires="wps">
                  <w:drawing>
                    <wp:inline distT="0" distB="0" distL="0" distR="0" wp14:anchorId="2BC64036" wp14:editId="6F9A0F96">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151F76" w:rsidRDefault="00151F76" w:rsidP="004A2FA5">
                                  <w:pPr>
                                    <w:pStyle w:val="Ttulo"/>
                                    <w:rPr>
                                      <w:sz w:val="48"/>
                                      <w:lang w:bidi="es-ES"/>
                                    </w:rPr>
                                  </w:pPr>
                                  <w:r>
                                    <w:rPr>
                                      <w:sz w:val="48"/>
                                      <w:lang w:bidi="es-ES"/>
                                    </w:rPr>
                                    <w:t>MEDIOS ALTERNATIVOS</w:t>
                                  </w:r>
                                </w:p>
                                <w:p w:rsidR="00151F76" w:rsidRPr="00536C3C" w:rsidRDefault="00D260E9" w:rsidP="004A2FA5">
                                  <w:pPr>
                                    <w:pStyle w:val="Ttulo"/>
                                    <w:rPr>
                                      <w:sz w:val="40"/>
                                    </w:rPr>
                                  </w:pPr>
                                  <w:r>
                                    <w:rPr>
                                      <w:sz w:val="44"/>
                                      <w:lang w:bidi="es-ES"/>
                                    </w:rPr>
                                    <w:t>4to</w:t>
                                  </w:r>
                                  <w:r w:rsidR="00151F76" w:rsidRPr="00536C3C">
                                    <w:rPr>
                                      <w:sz w:val="44"/>
                                      <w:lang w:bidi="es-ES"/>
                                    </w:rPr>
                                    <w:t xml:space="preserve"> Año</w:t>
                                  </w:r>
                                  <w:r w:rsidR="00151F76" w:rsidRPr="00536C3C">
                                    <w:rPr>
                                      <w:sz w:val="44"/>
                                    </w:rPr>
                                    <w:t xml:space="preserve">               </w:t>
                                  </w:r>
                                  <w:proofErr w:type="gramStart"/>
                                  <w:r w:rsidR="00536C3C">
                                    <w:rPr>
                                      <w:sz w:val="48"/>
                                    </w:rPr>
                                    <w:tab/>
                                  </w:r>
                                  <w:r w:rsidR="00151F76">
                                    <w:rPr>
                                      <w:sz w:val="48"/>
                                    </w:rPr>
                                    <w:t xml:space="preserve">  </w:t>
                                  </w:r>
                                  <w:r w:rsidR="00536C3C">
                                    <w:rPr>
                                      <w:sz w:val="48"/>
                                    </w:rPr>
                                    <w:tab/>
                                  </w:r>
                                  <w:proofErr w:type="gramEnd"/>
                                  <w:r w:rsidR="00151F76">
                                    <w:rPr>
                                      <w:sz w:val="48"/>
                                    </w:rPr>
                                    <w:t xml:space="preserve">  </w:t>
                                  </w:r>
                                  <w:r w:rsidR="00151F76" w:rsidRPr="00536C3C">
                                    <w:rPr>
                                      <w:b w:val="0"/>
                                      <w:i/>
                                      <w:sz w:val="40"/>
                                      <w:lang w:bidi="es-ES"/>
                                    </w:rPr>
                                    <w:t>Ciclo Orientado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C6403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rsidR="00151F76" w:rsidRDefault="00151F76" w:rsidP="004A2FA5">
                            <w:pPr>
                              <w:pStyle w:val="Ttulo"/>
                              <w:rPr>
                                <w:sz w:val="48"/>
                                <w:lang w:bidi="es-ES"/>
                              </w:rPr>
                            </w:pPr>
                            <w:r>
                              <w:rPr>
                                <w:sz w:val="48"/>
                                <w:lang w:bidi="es-ES"/>
                              </w:rPr>
                              <w:t>MEDIOS ALTERNATIVOS</w:t>
                            </w:r>
                          </w:p>
                          <w:p w:rsidR="00151F76" w:rsidRPr="00536C3C" w:rsidRDefault="00D260E9" w:rsidP="004A2FA5">
                            <w:pPr>
                              <w:pStyle w:val="Ttulo"/>
                              <w:rPr>
                                <w:sz w:val="40"/>
                              </w:rPr>
                            </w:pPr>
                            <w:r>
                              <w:rPr>
                                <w:sz w:val="44"/>
                                <w:lang w:bidi="es-ES"/>
                              </w:rPr>
                              <w:t>4to</w:t>
                            </w:r>
                            <w:r w:rsidR="00151F76" w:rsidRPr="00536C3C">
                              <w:rPr>
                                <w:sz w:val="44"/>
                                <w:lang w:bidi="es-ES"/>
                              </w:rPr>
                              <w:t xml:space="preserve"> Año</w:t>
                            </w:r>
                            <w:r w:rsidR="00151F76" w:rsidRPr="00536C3C">
                              <w:rPr>
                                <w:sz w:val="44"/>
                              </w:rPr>
                              <w:t xml:space="preserve">               </w:t>
                            </w:r>
                            <w:r w:rsidR="00536C3C">
                              <w:rPr>
                                <w:sz w:val="48"/>
                              </w:rPr>
                              <w:tab/>
                            </w:r>
                            <w:r w:rsidR="00151F76">
                              <w:rPr>
                                <w:sz w:val="48"/>
                              </w:rPr>
                              <w:t xml:space="preserve">  </w:t>
                            </w:r>
                            <w:r w:rsidR="00536C3C">
                              <w:rPr>
                                <w:sz w:val="48"/>
                              </w:rPr>
                              <w:tab/>
                            </w:r>
                            <w:r w:rsidR="00151F76">
                              <w:rPr>
                                <w:sz w:val="48"/>
                              </w:rPr>
                              <w:t xml:space="preserve">  </w:t>
                            </w:r>
                            <w:r w:rsidR="00151F76" w:rsidRPr="00536C3C">
                              <w:rPr>
                                <w:b w:val="0"/>
                                <w:i/>
                                <w:sz w:val="40"/>
                                <w:lang w:bidi="es-ES"/>
                              </w:rPr>
                              <w:t>Ciclo Orientado</w:t>
                            </w:r>
                          </w:p>
                        </w:txbxContent>
                      </v:textbox>
                      <w10:anchorlock/>
                    </v:shape>
                  </w:pict>
                </mc:Fallback>
              </mc:AlternateContent>
            </w:r>
          </w:p>
          <w:p w:rsidR="00D077E9" w:rsidRDefault="00D077E9" w:rsidP="00AB02A7">
            <w:pPr>
              <w:rPr>
                <w:noProof/>
              </w:rPr>
            </w:pPr>
            <w:r>
              <w:rPr>
                <w:noProof/>
                <w:lang w:val="es-AR" w:eastAsia="es-AR"/>
              </w:rPr>
              <mc:AlternateContent>
                <mc:Choice Requires="wps">
                  <w:drawing>
                    <wp:inline distT="0" distB="0" distL="0" distR="0" wp14:anchorId="0454E1A3" wp14:editId="4760CC4F">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32CF8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373545 [3215]" strokeweight="3pt">
                      <w10:anchorlock/>
                    </v:line>
                  </w:pict>
                </mc:Fallback>
              </mc:AlternateContent>
            </w:r>
          </w:p>
        </w:tc>
      </w:tr>
      <w:tr w:rsidR="00D077E9" w:rsidTr="004E5FEE">
        <w:trPr>
          <w:trHeight w:val="7303"/>
        </w:trPr>
        <w:tc>
          <w:tcPr>
            <w:tcW w:w="5580" w:type="dxa"/>
            <w:tcBorders>
              <w:top w:val="nil"/>
              <w:left w:val="nil"/>
              <w:bottom w:val="nil"/>
              <w:right w:val="nil"/>
            </w:tcBorders>
          </w:tcPr>
          <w:p w:rsidR="00D077E9" w:rsidRDefault="001C6F09" w:rsidP="00AB02A7">
            <w:pPr>
              <w:rPr>
                <w:noProof/>
              </w:rPr>
            </w:pPr>
            <w:r>
              <w:rPr>
                <w:noProof/>
                <w:lang w:val="es-AR" w:eastAsia="es-AR"/>
              </w:rPr>
              <mc:AlternateContent>
                <mc:Choice Requires="wps">
                  <w:drawing>
                    <wp:inline distT="0" distB="0" distL="0" distR="0" wp14:anchorId="54D0A286" wp14:editId="62F7D627">
                      <wp:extent cx="3528695" cy="1733550"/>
                      <wp:effectExtent l="0" t="0" r="0" b="0"/>
                      <wp:docPr id="215" name="Cuadro de texto 215"/>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1C6F09" w:rsidRPr="001C6F09" w:rsidRDefault="00D260E9" w:rsidP="001C6F09">
                                  <w:pPr>
                                    <w:pStyle w:val="Ttulo"/>
                                    <w:rPr>
                                      <w:sz w:val="48"/>
                                      <w:lang w:val="es-AR"/>
                                    </w:rPr>
                                  </w:pPr>
                                  <w:r>
                                    <w:rPr>
                                      <w:sz w:val="48"/>
                                      <w:lang w:val="es-AR" w:bidi="es-ES"/>
                                    </w:rPr>
                                    <w:t>TP 1 – EL DIARIO</w:t>
                                  </w:r>
                                  <w:r w:rsidR="00404A70">
                                    <w:rPr>
                                      <w:sz w:val="48"/>
                                      <w:lang w:val="es-AR" w:bidi="es-ES"/>
                                    </w:rPr>
                                    <w:t xml:space="preserve"> O PERIÓDICO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D0A286" id="Cuadro de texto 215"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" filled="f" stroked="f" strokeweight=".5pt">
                      <v:textbox>
                        <w:txbxContent>
                          <w:p w:rsidR="001C6F09" w:rsidRPr="001C6F09" w:rsidRDefault="00D260E9" w:rsidP="001C6F09">
                            <w:pPr>
                              <w:pStyle w:val="Ttulo"/>
                              <w:rPr>
                                <w:sz w:val="48"/>
                                <w:lang w:val="es-AR"/>
                              </w:rPr>
                            </w:pPr>
                            <w:r>
                              <w:rPr>
                                <w:sz w:val="48"/>
                                <w:lang w:val="es-AR" w:bidi="es-ES"/>
                              </w:rPr>
                              <w:t>TP 1 – EL DIARIO</w:t>
                            </w:r>
                            <w:r w:rsidR="00404A70">
                              <w:rPr>
                                <w:sz w:val="48"/>
                                <w:lang w:val="es-AR" w:bidi="es-ES"/>
                              </w:rPr>
                              <w:t xml:space="preserve"> O PERIÓDICO</w:t>
                            </w:r>
                          </w:p>
                        </w:txbxContent>
                      </v:textbox>
                      <w10:anchorlock/>
                    </v:shape>
                  </w:pict>
                </mc:Fallback>
              </mc:AlternateContent>
            </w:r>
          </w:p>
        </w:tc>
      </w:tr>
      <w:tr w:rsidR="00D077E9" w:rsidTr="00AB02A7">
        <w:trPr>
          <w:trHeight w:val="2438"/>
        </w:trPr>
        <w:tc>
          <w:tcPr>
            <w:tcW w:w="5580" w:type="dxa"/>
            <w:tcBorders>
              <w:top w:val="nil"/>
              <w:left w:val="nil"/>
              <w:bottom w:val="nil"/>
              <w:right w:val="nil"/>
            </w:tcBorders>
          </w:tcPr>
          <w:sdt>
            <w:sdtPr>
              <w:rPr>
                <w:noProof/>
              </w:rPr>
              <w:id w:val="1080870105"/>
              <w:placeholder>
                <w:docPart w:val="B0B143BDE15B478D97464FD1A60200E1"/>
              </w:placeholder>
              <w15:appearance w15:val="hidden"/>
            </w:sdtPr>
            <w:sdtEndPr/>
            <w:sdtContent>
              <w:p w:rsidR="00D077E9" w:rsidRDefault="004A2FA5" w:rsidP="00AB02A7">
                <w:pPr>
                  <w:rPr>
                    <w:noProof/>
                  </w:rPr>
                </w:pPr>
                <w:r>
                  <w:rPr>
                    <w:rStyle w:val="SubttuloCar"/>
                    <w:b w:val="0"/>
                    <w:lang w:bidi="es-ES"/>
                  </w:rPr>
                  <w:t>Comunicación</w:t>
                </w:r>
              </w:p>
            </w:sdtContent>
          </w:sdt>
          <w:p w:rsidR="00D077E9" w:rsidRDefault="00D077E9" w:rsidP="00AB02A7">
            <w:pPr>
              <w:rPr>
                <w:noProof/>
                <w:sz w:val="10"/>
                <w:szCs w:val="10"/>
              </w:rPr>
            </w:pPr>
            <w:r w:rsidRPr="00D86945">
              <w:rPr>
                <w:noProof/>
                <w:sz w:val="10"/>
                <w:szCs w:val="10"/>
                <w:lang w:val="es-AR" w:eastAsia="es-AR"/>
              </w:rPr>
              <mc:AlternateContent>
                <mc:Choice Requires="wps">
                  <w:drawing>
                    <wp:inline distT="0" distB="0" distL="0" distR="0" wp14:anchorId="5B6CE8F2" wp14:editId="7C317AE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69659F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37354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E3345C" w:rsidP="00AB02A7">
            <w:pPr>
              <w:rPr>
                <w:noProof/>
              </w:rPr>
            </w:pPr>
            <w:sdt>
              <w:sdtPr>
                <w:rPr>
                  <w:noProof/>
                </w:rPr>
                <w:id w:val="-1740469667"/>
                <w:placeholder>
                  <w:docPart w:val="F5D8FDFDC37E4B6282309BE2515B774C"/>
                </w:placeholder>
                <w15:appearance w15:val="hidden"/>
              </w:sdtPr>
              <w:sdtEndPr/>
              <w:sdtContent>
                <w:r w:rsidR="00C075C5">
                  <w:rPr>
                    <w:noProof/>
                  </w:rPr>
                  <w:t>EES N° 24 “NÉLIDA SALOM DE FRANCHINI”</w:t>
                </w:r>
              </w:sdtContent>
            </w:sdt>
          </w:p>
          <w:p w:rsidR="00D077E9" w:rsidRDefault="00E3345C" w:rsidP="00AB02A7">
            <w:pPr>
              <w:rPr>
                <w:noProof/>
              </w:rPr>
            </w:pPr>
            <w:sdt>
              <w:sdtPr>
                <w:rPr>
                  <w:noProof/>
                </w:rPr>
                <w:alias w:val="Su nombre"/>
                <w:tag w:val="Su nombre"/>
                <w:id w:val="-180584491"/>
                <w:placeholder>
                  <w:docPart w:val="4657C2B964E6450BA4E7101BE06977C6"/>
                </w:placeholder>
                <w:dataBinding w:prefixMappings="xmlns:ns0='http://schemas.microsoft.com/office/2006/coverPageProps' " w:xpath="/ns0:CoverPageProperties[1]/ns0:CompanyFax[1]" w:storeItemID="{55AF091B-3C7A-41E3-B477-F2FDAA23CFDA}"/>
                <w15:appearance w15:val="hidden"/>
                <w:text w:multiLine="1"/>
              </w:sdtPr>
              <w:sdtEndPr/>
              <w:sdtContent>
                <w:r w:rsidR="00895E5C">
                  <w:rPr>
                    <w:noProof/>
                  </w:rPr>
                  <w:t xml:space="preserve">Prof. </w:t>
                </w:r>
                <w:r w:rsidR="00166804">
                  <w:rPr>
                    <w:noProof/>
                    <w:lang w:val="es-AR"/>
                  </w:rPr>
                  <w:t>Peller</w:t>
                </w:r>
                <w:r w:rsidR="00C35E8F">
                  <w:rPr>
                    <w:noProof/>
                    <w:lang w:val="es-AR"/>
                  </w:rPr>
                  <w:t>a</w:t>
                </w:r>
                <w:r w:rsidR="00166804">
                  <w:rPr>
                    <w:noProof/>
                    <w:lang w:val="es-AR"/>
                  </w:rPr>
                  <w:t>no, Giovanni A.</w:t>
                </w:r>
                <w:r w:rsidR="00166804">
                  <w:rPr>
                    <w:noProof/>
                    <w:lang w:val="es-AR"/>
                  </w:rPr>
                  <w:br/>
                </w:r>
              </w:sdtContent>
            </w:sdt>
          </w:p>
          <w:p w:rsidR="00D077E9" w:rsidRPr="00D86945" w:rsidRDefault="00D077E9" w:rsidP="00AB02A7">
            <w:pPr>
              <w:rPr>
                <w:noProof/>
                <w:sz w:val="10"/>
                <w:szCs w:val="10"/>
              </w:rPr>
            </w:pPr>
          </w:p>
        </w:tc>
      </w:tr>
    </w:tbl>
    <w:p w:rsidR="00D077E9" w:rsidRDefault="00412342" w:rsidP="000F0368">
      <w:pPr>
        <w:spacing w:after="200"/>
        <w:rPr>
          <w:noProof/>
        </w:rPr>
      </w:pPr>
      <w:r>
        <w:rPr>
          <w:noProof/>
          <w:lang w:val="es-AR" w:eastAsia="es-AR"/>
        </w:rPr>
        <mc:AlternateContent>
          <mc:Choice Requires="wpg">
            <w:drawing>
              <wp:anchor distT="0" distB="0" distL="114300" distR="114300" simplePos="0" relativeHeight="251611648" behindDoc="0" locked="0" layoutInCell="1" allowOverlap="1" wp14:anchorId="5EC76F41" wp14:editId="2404043B">
                <wp:simplePos x="0" y="0"/>
                <wp:positionH relativeFrom="margin">
                  <wp:posOffset>5193030</wp:posOffset>
                </wp:positionH>
                <wp:positionV relativeFrom="paragraph">
                  <wp:posOffset>8032750</wp:posOffset>
                </wp:positionV>
                <wp:extent cx="1531088" cy="1008671"/>
                <wp:effectExtent l="0" t="0" r="0" b="0"/>
                <wp:wrapNone/>
                <wp:docPr id="14" name="Grupo 14"/>
                <wp:cNvGraphicFramePr/>
                <a:graphic xmlns:a="http://schemas.openxmlformats.org/drawingml/2006/main">
                  <a:graphicData uri="http://schemas.microsoft.com/office/word/2010/wordprocessingGroup">
                    <wpg:wgp>
                      <wpg:cNvGrpSpPr/>
                      <wpg:grpSpPr>
                        <a:xfrm>
                          <a:off x="0" y="0"/>
                          <a:ext cx="1531088" cy="1008671"/>
                          <a:chOff x="0" y="0"/>
                          <a:chExt cx="1989455" cy="1310920"/>
                        </a:xfrm>
                      </wpg:grpSpPr>
                      <wps:wsp>
                        <wps:cNvPr id="13" name="Rectángulo redondeado 13"/>
                        <wps:cNvSpPr/>
                        <wps:spPr>
                          <a:xfrm>
                            <a:off x="74428" y="0"/>
                            <a:ext cx="1807535" cy="1233376"/>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agen 11"/>
                          <pic:cNvPicPr>
                            <a:picLocks noChangeAspect="1"/>
                          </pic:cNvPicPr>
                        </pic:nvPicPr>
                        <pic:blipFill rotWithShape="1">
                          <a:blip r:embed="rId10" cstate="print">
                            <a:extLst>
                              <a:ext uri="{28A0092B-C50C-407E-A947-70E740481C1C}">
                                <a14:useLocalDpi xmlns:a14="http://schemas.microsoft.com/office/drawing/2010/main" val="0"/>
                              </a:ext>
                            </a:extLst>
                          </a:blip>
                          <a:srcRect t="19238"/>
                          <a:stretch/>
                        </pic:blipFill>
                        <pic:spPr bwMode="auto">
                          <a:xfrm>
                            <a:off x="0" y="106325"/>
                            <a:ext cx="1989455" cy="12045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60517CC" id="Grupo 14" o:spid="_x0000_s1026" style="position:absolute;margin-left:408.9pt;margin-top:632.5pt;width:120.55pt;height:79.4pt;z-index:251611648;mso-position-horizontal-relative:margin;mso-width-relative:margin;mso-height-relative:margin" coordsize="19894,13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">
                <v:roundrect id="Rectángulo redondeado 13" o:spid="_x0000_s1027" style="position:absolute;left:744;width:18075;height:12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top:1063;width:19894;height:12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">
                  <v:imagedata r:id="rId11" o:title="" croptop="12608f"/>
                  <v:path arrowok="t"/>
                </v:shape>
                <w10:wrap anchorx="margin"/>
              </v:group>
            </w:pict>
          </mc:Fallback>
        </mc:AlternateContent>
      </w:r>
      <w:r w:rsidR="00F64497">
        <w:rPr>
          <w:noProof/>
          <w:lang w:val="es-AR" w:eastAsia="es-AR"/>
        </w:rPr>
        <mc:AlternateContent>
          <mc:Choice Requires="wps">
            <w:drawing>
              <wp:anchor distT="0" distB="0" distL="114300" distR="114300" simplePos="0" relativeHeight="251609600" behindDoc="1" locked="0" layoutInCell="1" allowOverlap="1" wp14:anchorId="2D6B1A36" wp14:editId="00D962DC">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922A6B" id="Rectángulo 2" o:spid="_x0000_s1026" alt="rectángulo de color" style="position:absolute;margin-left:-58.7pt;margin-top:525pt;width:611.1pt;height:316.5pt;z-index:-2517068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" fillcolor="#84acb6 [3208]" stroked="f">
                <w10:wrap anchory="page"/>
              </v:rect>
            </w:pict>
          </mc:Fallback>
        </mc:AlternateContent>
      </w:r>
      <w:r w:rsidR="00D077E9">
        <w:rPr>
          <w:noProof/>
          <w:lang w:bidi="es-ES"/>
        </w:rPr>
        <w:br w:type="page"/>
      </w:r>
    </w:p>
    <w:p w:rsidR="00334509" w:rsidRDefault="00D260E9" w:rsidP="004928C2">
      <w:pPr>
        <w:pStyle w:val="Ttulo1"/>
        <w:rPr>
          <w:noProof/>
        </w:rPr>
      </w:pPr>
      <w:r>
        <w:rPr>
          <w:noProof/>
        </w:rPr>
        <w:lastRenderedPageBreak/>
        <w:t>MÓDULO 1: EVOLUCIÓN DE LOS MEDIOS DE COMUNICACIÓN</w:t>
      </w:r>
    </w:p>
    <w:p w:rsidR="008A6781" w:rsidRPr="006A0A3B" w:rsidRDefault="00A143EC" w:rsidP="00762DBF">
      <w:pPr>
        <w:pStyle w:val="Contenido"/>
        <w:rPr>
          <w:i/>
          <w:noProof/>
        </w:rPr>
      </w:pPr>
      <w:r>
        <w:rPr>
          <w:noProof/>
        </w:rPr>
        <w:t>Iniciaremos</w:t>
      </w:r>
      <w:r w:rsidR="00D260E9">
        <w:rPr>
          <w:noProof/>
        </w:rPr>
        <w:t xml:space="preserve"> la asignatura con el módulo uno, realizando un recorrido por el paso del tiempo observando cómo evolucionaron los disitintos medios de comuniación, no solo en cuestiones tecnológicas, sino en las formas de comunicar.</w:t>
      </w:r>
    </w:p>
    <w:p w:rsidR="00461E69" w:rsidRDefault="00461E69" w:rsidP="00762DBF">
      <w:pPr>
        <w:pStyle w:val="Contenido"/>
        <w:rPr>
          <w:noProof/>
        </w:rPr>
      </w:pPr>
    </w:p>
    <w:p w:rsidR="00461E69" w:rsidRDefault="00461E69" w:rsidP="004928C2">
      <w:pPr>
        <w:pStyle w:val="Ttulo2"/>
        <w:rPr>
          <w:noProof/>
        </w:rPr>
      </w:pPr>
      <w:r>
        <w:rPr>
          <w:noProof/>
        </w:rPr>
        <w:t xml:space="preserve">Propuesta: </w:t>
      </w:r>
    </w:p>
    <w:p w:rsidR="00295306" w:rsidRDefault="00D260E9" w:rsidP="004928C2">
      <w:pPr>
        <w:pStyle w:val="Contenido"/>
      </w:pPr>
      <w:r>
        <w:t xml:space="preserve">Iniciaremos en un punto intermedio, no tan alejados en la época. Nos centraremos en cuestiones importantes y resumidas de cada medio, hasta llegar a la actualidad. Veremos Medios de Comunicación NO Alternativos, para de esta forma entender los mismos y enmarcarnos en la sociedad en la que vivimos, y partir de allí comenzar a indagar e investigar sobre Medios de Comunicación Alternativos. </w:t>
      </w:r>
    </w:p>
    <w:p w:rsidR="00D260E9" w:rsidRDefault="00D260E9" w:rsidP="004928C2">
      <w:pPr>
        <w:pStyle w:val="Contenido"/>
        <w:rPr>
          <w:i/>
          <w:u w:val="single"/>
        </w:rPr>
      </w:pPr>
    </w:p>
    <w:p w:rsidR="00D260E9" w:rsidRDefault="00D260E9" w:rsidP="00D260E9">
      <w:pPr>
        <w:pStyle w:val="Ttulo2"/>
        <w:rPr>
          <w:noProof/>
        </w:rPr>
      </w:pPr>
      <w:r>
        <w:rPr>
          <w:noProof/>
        </w:rPr>
        <w:t xml:space="preserve">Introducción: </w:t>
      </w:r>
    </w:p>
    <w:p w:rsidR="00D260E9" w:rsidRDefault="00D260E9" w:rsidP="00D260E9">
      <w:pPr>
        <w:pStyle w:val="Contenido"/>
      </w:pPr>
      <w:r>
        <w:t>La comunicación es muy importante en la vida de los seres humanos, a lo largo de la historia de la humanidad el hombre ha creado diversos medios de comunicación, los cuales son muy variados y útiles. Con los avances tecnológicos se ha logrado contar con sistemas de comunicación más eficaces, de mayor alcance, más potentes y prácticos.</w:t>
      </w:r>
    </w:p>
    <w:p w:rsidR="00D260E9" w:rsidRPr="00D260E9" w:rsidRDefault="00D260E9" w:rsidP="00D260E9">
      <w:pPr>
        <w:pStyle w:val="Contenido"/>
      </w:pPr>
      <w:r>
        <w:t>Hoy en día, los medios de comunicación constituyen una herramienta persuasiva que nos permiten mantenernos en continua comunicación con los distintos sucesos sociales, políticos y económicos tanto a escala nacional como internacional.</w:t>
      </w:r>
    </w:p>
    <w:p w:rsidR="00D260E9" w:rsidRDefault="00D260E9" w:rsidP="00D260E9">
      <w:pPr>
        <w:pStyle w:val="Contenido"/>
      </w:pPr>
      <w:r w:rsidRPr="00D260E9">
        <w:rPr>
          <w:u w:val="single"/>
        </w:rPr>
        <w:t>Los principales medios de comunicación en la actualidad son</w:t>
      </w:r>
      <w:r>
        <w:t>: el periódico, los libros, el telégrafo, el teléfono, la radio, la televisión e internet.</w:t>
      </w:r>
    </w:p>
    <w:p w:rsidR="00D260E9" w:rsidRDefault="00D260E9" w:rsidP="00D260E9">
      <w:pPr>
        <w:pStyle w:val="Contenido"/>
      </w:pPr>
      <w:r>
        <w:t xml:space="preserve">Los </w:t>
      </w:r>
      <w:r w:rsidRPr="00D260E9">
        <w:rPr>
          <w:b/>
        </w:rPr>
        <w:t>satélites</w:t>
      </w:r>
      <w:r>
        <w:t>, además, han permitido una comunicación más amplia y eficiente especialmente en la televisión y la telefonía.</w:t>
      </w:r>
    </w:p>
    <w:p w:rsidR="00D260E9" w:rsidRDefault="00D260E9" w:rsidP="00D260E9">
      <w:pPr>
        <w:pStyle w:val="Contenido"/>
      </w:pPr>
      <w:r>
        <w:t>Para poder entender el carácter y función de los medios masivos de comunicación en nuestra sociedad, necesitamos conocer su historia y desarrollo. Por ello, haremos un recorrido a través del tiempo para tener una visión general de la evolución que ellos han tenido.</w:t>
      </w:r>
    </w:p>
    <w:p w:rsidR="00D260E9" w:rsidRPr="00D260E9" w:rsidRDefault="00D260E9" w:rsidP="00F35C15">
      <w:pPr>
        <w:pStyle w:val="Ttulo3"/>
      </w:pPr>
      <w:r w:rsidRPr="00D260E9">
        <w:lastRenderedPageBreak/>
        <w:t>Evolución de los medios de comunicación</w:t>
      </w:r>
    </w:p>
    <w:p w:rsidR="004E5BD3" w:rsidRDefault="004E5BD3" w:rsidP="004E5BD3">
      <w:pPr>
        <w:pStyle w:val="Contenido"/>
      </w:pPr>
      <w:r>
        <w:t xml:space="preserve">La primera etapa de la comunicación fue probablemente la era de los </w:t>
      </w:r>
      <w:r w:rsidRPr="00B85D12">
        <w:rPr>
          <w:b/>
        </w:rPr>
        <w:t>signos y las señales</w:t>
      </w:r>
      <w:r>
        <w:t xml:space="preserve"> que se desarrolló en los inicios de la pre</w:t>
      </w:r>
      <w:r w:rsidR="00B85D12">
        <w:t>historia, anterior al lenguaje.</w:t>
      </w:r>
    </w:p>
    <w:p w:rsidR="004E5BD3" w:rsidRDefault="004E5BD3" w:rsidP="004E5BD3">
      <w:pPr>
        <w:pStyle w:val="Contenido"/>
      </w:pPr>
      <w:r>
        <w:t xml:space="preserve">Los antropólogos opinan que el hombre prehistórico entró en la era del habla y del lenguaje alrededor de 40.000 años atrás. Para el hombre </w:t>
      </w:r>
      <w:proofErr w:type="spellStart"/>
      <w:r>
        <w:t>Cromagnon</w:t>
      </w:r>
      <w:proofErr w:type="spellEnd"/>
      <w:r>
        <w:t xml:space="preserve"> el lenguaje ya era de uso común. Hace 5.000 años se produjo la transformación hacia la era de la escritura, la que se constituyó en una progresiva herramienta del progreso humano. Llegar a la escritura significó pasar antes por las representaciones pictográficas que reflejaban ideas hasta la utilización de letras que si</w:t>
      </w:r>
      <w:r w:rsidR="00B85D12">
        <w:t>gnificaran sonidos específicos.</w:t>
      </w:r>
    </w:p>
    <w:p w:rsidR="004E5BD3" w:rsidRDefault="004E5BD3" w:rsidP="004E5BD3">
      <w:pPr>
        <w:pStyle w:val="Contenido"/>
      </w:pPr>
      <w:r>
        <w:t xml:space="preserve">Otro de los mayores logros humanos a favor de la comunicación se produjo en el siglo XV con la aparición de la </w:t>
      </w:r>
      <w:r w:rsidRPr="00B85D12">
        <w:rPr>
          <w:b/>
        </w:rPr>
        <w:t>imprenta</w:t>
      </w:r>
      <w:r>
        <w:t xml:space="preserve"> de </w:t>
      </w:r>
      <w:r w:rsidRPr="00B85D12">
        <w:rPr>
          <w:u w:val="single"/>
        </w:rPr>
        <w:t>tipo móviles</w:t>
      </w:r>
      <w:r>
        <w:t xml:space="preserve"> que reemplazó a los manuscritos. La idea fue concebida por un orfebre, Johann </w:t>
      </w:r>
      <w:proofErr w:type="spellStart"/>
      <w:r>
        <w:t>Gutemberg</w:t>
      </w:r>
      <w:proofErr w:type="spellEnd"/>
      <w:r>
        <w:t>, quien después de muchas pruebas descubrió un sistema único para ha</w:t>
      </w:r>
      <w:r w:rsidR="00B85D12">
        <w:t>cer los caracteres de imprenta.</w:t>
      </w:r>
    </w:p>
    <w:p w:rsidR="004E5BD3" w:rsidRDefault="004E5BD3" w:rsidP="004E5BD3">
      <w:pPr>
        <w:pStyle w:val="Contenido"/>
      </w:pPr>
      <w:r>
        <w:t xml:space="preserve">El </w:t>
      </w:r>
      <w:r w:rsidRPr="00B85D12">
        <w:rPr>
          <w:b/>
        </w:rPr>
        <w:t>nacimiento del libro</w:t>
      </w:r>
      <w:r>
        <w:t xml:space="preserve"> </w:t>
      </w:r>
      <w:r w:rsidRPr="00B85D12">
        <w:rPr>
          <w:i/>
        </w:rPr>
        <w:t>amplió las posibilidades de la comunicación y la difusión de la lectura y de la escritura:</w:t>
      </w:r>
      <w:r>
        <w:t xml:space="preserve"> ya en el siglo XVI las imprentas producían miles</w:t>
      </w:r>
      <w:r w:rsidR="00E43D73">
        <w:t xml:space="preserve"> de libros en diversos idiomas.</w:t>
      </w:r>
    </w:p>
    <w:p w:rsidR="004E5BD3" w:rsidRDefault="004E5BD3" w:rsidP="004E5BD3">
      <w:pPr>
        <w:pStyle w:val="Contenido"/>
      </w:pPr>
      <w:r>
        <w:t>En el siglo XVII, la publicación de periódicos era común en varios países de Europa occidental y se generalizó extendiéndose l</w:t>
      </w:r>
      <w:r w:rsidR="00E43D73">
        <w:t>uego a las colonias americanas.</w:t>
      </w:r>
    </w:p>
    <w:p w:rsidR="004E5BD3" w:rsidRDefault="004E5BD3" w:rsidP="004E5BD3">
      <w:pPr>
        <w:pStyle w:val="Contenido"/>
      </w:pPr>
      <w:r>
        <w:t xml:space="preserve">En el siglo XIX se habían aportado los primeros medios de comunicación instantánea: el </w:t>
      </w:r>
      <w:r w:rsidRPr="00E43D73">
        <w:rPr>
          <w:b/>
        </w:rPr>
        <w:t>telégrafo</w:t>
      </w:r>
      <w:r>
        <w:t xml:space="preserve"> </w:t>
      </w:r>
      <w:r w:rsidRPr="00E43D73">
        <w:rPr>
          <w:b/>
        </w:rPr>
        <w:t>por cable</w:t>
      </w:r>
      <w:r>
        <w:t xml:space="preserve"> (Samuel Morse en 1844) y el telégrafo sin hilos (Guillermo Marconi en 1895). El ingeniero Alexander Graham Bell </w:t>
      </w:r>
      <w:r w:rsidR="00E43D73">
        <w:t>patentó el teléfono en 1876.</w:t>
      </w:r>
    </w:p>
    <w:p w:rsidR="004E5BD3" w:rsidRDefault="004E5BD3" w:rsidP="004E5BD3">
      <w:pPr>
        <w:pStyle w:val="Contenido"/>
      </w:pPr>
      <w:r>
        <w:t xml:space="preserve">Sobre </w:t>
      </w:r>
      <w:r w:rsidR="00E43D73">
        <w:t>todo,</w:t>
      </w:r>
      <w:r>
        <w:t xml:space="preserve"> a partir de los inicios de siglo XX, los periódicos, revistas y libros leídos en el mundo produjeron cambios en el modo de actuar y sentir de los hombres. La eficacia de la letra impresa fue contundente, y no tuvo rival hasta la aparición de otros medios masivos de comunicación que</w:t>
      </w:r>
      <w:r w:rsidR="00E43D73">
        <w:t xml:space="preserve"> compitieron en la información.</w:t>
      </w:r>
    </w:p>
    <w:p w:rsidR="004E5BD3" w:rsidRDefault="004E5BD3" w:rsidP="004E5BD3">
      <w:pPr>
        <w:pStyle w:val="Contenido"/>
      </w:pPr>
      <w:r>
        <w:t xml:space="preserve">La primera década del siglo XX aportó muchos perfeccionamientos técnicos, los equipos de radio se hicieron más livianos y poco a poco, la </w:t>
      </w:r>
      <w:r w:rsidRPr="00E43D73">
        <w:rPr>
          <w:b/>
        </w:rPr>
        <w:t>radiotelefonía</w:t>
      </w:r>
      <w:r>
        <w:t xml:space="preserve"> se generalizó, sobre todo despué</w:t>
      </w:r>
      <w:r w:rsidR="00E43D73">
        <w:t>s de la Primera Guerra Mundial.</w:t>
      </w:r>
    </w:p>
    <w:p w:rsidR="00E43D73" w:rsidRDefault="004E5BD3" w:rsidP="004E5BD3">
      <w:pPr>
        <w:pStyle w:val="Contenido"/>
      </w:pPr>
      <w:r>
        <w:t xml:space="preserve">En 1929, J. </w:t>
      </w:r>
      <w:proofErr w:type="spellStart"/>
      <w:r>
        <w:t>Boird</w:t>
      </w:r>
      <w:proofErr w:type="spellEnd"/>
      <w:r>
        <w:t xml:space="preserve"> basándose en experimentos anteriores consiguió la </w:t>
      </w:r>
      <w:r w:rsidRPr="00E43D73">
        <w:rPr>
          <w:b/>
        </w:rPr>
        <w:t>primera transmisión televisiva</w:t>
      </w:r>
      <w:r>
        <w:t>, con una imagen muy poco definida. Diversas modificaciones técnicas las fueron perfeccionando y poco después se ponían en marcha las primeras emisiones públicas.</w:t>
      </w:r>
    </w:p>
    <w:p w:rsidR="004E5BD3" w:rsidRDefault="004E5BD3" w:rsidP="004E5BD3">
      <w:pPr>
        <w:pStyle w:val="Contenido"/>
      </w:pPr>
      <w:r>
        <w:lastRenderedPageBreak/>
        <w:t>El nuevo medio fue paulatinamente incorporado a los hogares y en el período inicial, tener un televisor era para las familias un símbolo de status.</w:t>
      </w:r>
    </w:p>
    <w:p w:rsidR="004E5BD3" w:rsidRDefault="004E5BD3" w:rsidP="004E5BD3">
      <w:pPr>
        <w:pStyle w:val="Contenido"/>
      </w:pPr>
      <w:r>
        <w:t xml:space="preserve">La </w:t>
      </w:r>
      <w:r w:rsidRPr="00E43D73">
        <w:rPr>
          <w:b/>
        </w:rPr>
        <w:t>televisión</w:t>
      </w:r>
      <w:r>
        <w:t xml:space="preserve"> se generaliza a partir de la Segunda Guerra Mundial, y la apertura de la llamada “Era Espacial” en 1957 (cuando se puso en órbita el primer satélite artificial) abrió un nuevo panorama, pronto se contó con los primeros satélites de comunicaci</w:t>
      </w:r>
      <w:r w:rsidR="00E43D73">
        <w:t>ones.</w:t>
      </w:r>
    </w:p>
    <w:p w:rsidR="004E5BD3" w:rsidRDefault="004E5BD3" w:rsidP="004E5BD3">
      <w:pPr>
        <w:pStyle w:val="Contenido"/>
      </w:pPr>
      <w:r>
        <w:t xml:space="preserve">El </w:t>
      </w:r>
      <w:r w:rsidRPr="00E43D73">
        <w:rPr>
          <w:b/>
        </w:rPr>
        <w:t>cine</w:t>
      </w:r>
      <w:r>
        <w:t xml:space="preserve"> fue inventado en 1895 en Francia, por </w:t>
      </w:r>
      <w:proofErr w:type="spellStart"/>
      <w:r>
        <w:t>Conisy</w:t>
      </w:r>
      <w:proofErr w:type="spellEnd"/>
      <w:r>
        <w:t xml:space="preserve"> Auguste </w:t>
      </w:r>
      <w:proofErr w:type="spellStart"/>
      <w:r>
        <w:t>Lumiere</w:t>
      </w:r>
      <w:proofErr w:type="spellEnd"/>
      <w:r>
        <w:t xml:space="preserve">, y a las primeras versiones de cine “mudo”, se sumaron en las décadas de 1920 y 1930 el cine sonoro, los filmes en color (popularizados luego de la Segunda Guerra Mundial), el cinema </w:t>
      </w:r>
      <w:proofErr w:type="spellStart"/>
      <w:r>
        <w:t>Scope</w:t>
      </w:r>
      <w:proofErr w:type="spellEnd"/>
      <w:r>
        <w:t xml:space="preserve"> y otras técnicas. Su impacto sobre la sociedad fue notable. Cuando se generalizó la televisión, se</w:t>
      </w:r>
      <w:r w:rsidR="00E43D73">
        <w:t xml:space="preserve"> puso en duda su supervivencia.</w:t>
      </w:r>
    </w:p>
    <w:p w:rsidR="004E5BD3" w:rsidRDefault="004E5BD3" w:rsidP="004E5BD3">
      <w:pPr>
        <w:pStyle w:val="Contenido"/>
      </w:pPr>
      <w:r>
        <w:t>El descubrimiento de los electrones, de las ondas electromagnéticas, de los circuitos eléctricos y electrónicos, etc., sirvieron entre finales del siglo XIX y comienzos del XX para la construcción y desarrollo de instrumentos de comunicación</w:t>
      </w:r>
      <w:r w:rsidR="00E43D73">
        <w:t xml:space="preserve"> preferentemente audiovisuales.</w:t>
      </w:r>
    </w:p>
    <w:p w:rsidR="004E5BD3" w:rsidRDefault="004E5BD3" w:rsidP="004E5BD3">
      <w:pPr>
        <w:pStyle w:val="Contenido"/>
      </w:pPr>
      <w:r>
        <w:t>El siglo XX fue, en efecto, la era de la electrónica, la era atómica, la era de las comunicaciones, etc. La introducción de nuevas tecnologías modificó la lectura, el modo de vivir y de entender la realidad. Es el cambio cultural introducido por los nuevos medios de comunicación de masas, lo que va a provocar las reacciones más dispares, desde el entusiasmo más fervoroso</w:t>
      </w:r>
      <w:r w:rsidR="00E43D73">
        <w:t xml:space="preserve"> hasta la condena más rigurosa.</w:t>
      </w:r>
    </w:p>
    <w:p w:rsidR="004E5BD3" w:rsidRDefault="004E5BD3" w:rsidP="004E5BD3">
      <w:pPr>
        <w:pStyle w:val="Contenido"/>
      </w:pPr>
      <w:r>
        <w:t>Cuando el 20 de julio 1969, la primera tripulación humana llega a la Luna, el suceso fue presenciado simultáneamente en todo el planeta, por centenares de millones de personas a través de sus receptores de televisión que captaban lo que estaba ocurriendo a más de 300.000 kilómetros de distancia.</w:t>
      </w:r>
    </w:p>
    <w:p w:rsidR="00BC3E43" w:rsidRDefault="004E5BD3" w:rsidP="004E5BD3">
      <w:pPr>
        <w:pStyle w:val="Contenido"/>
      </w:pPr>
      <w:r>
        <w:t xml:space="preserve">La capacidad que tenemos hoy de hacer llegar nuestros mensajes a largas distancias en forma instantánea, a través de la televisión, la radio, el teléfono, la computadora o el fax, </w:t>
      </w:r>
      <w:r w:rsidR="00E43D73">
        <w:t>transmitiendo</w:t>
      </w:r>
      <w:r>
        <w:t xml:space="preserve"> casi simultáneamente datos e informaciones, nos es tan familiar que hasta actuamos con indiferencia ante ellos.</w:t>
      </w:r>
    </w:p>
    <w:p w:rsidR="00E43D73" w:rsidRDefault="00E43D73" w:rsidP="004E5BD3">
      <w:pPr>
        <w:pStyle w:val="Contenido"/>
      </w:pPr>
    </w:p>
    <w:p w:rsidR="004928C2" w:rsidRPr="00E43D73" w:rsidRDefault="00E43D73" w:rsidP="004928C2">
      <w:pPr>
        <w:pStyle w:val="Contenido"/>
        <w:rPr>
          <w:sz w:val="22"/>
        </w:rPr>
      </w:pPr>
      <w:r w:rsidRPr="00E43D73">
        <w:rPr>
          <w:sz w:val="22"/>
        </w:rPr>
        <w:t xml:space="preserve">Fuente: </w:t>
      </w:r>
      <w:hyperlink r:id="rId12" w:history="1">
        <w:r w:rsidRPr="00E43D73">
          <w:rPr>
            <w:rStyle w:val="Hipervnculo"/>
            <w:sz w:val="22"/>
          </w:rPr>
          <w:t>http://www.icarito.cl/2009/12/71-4329-9-los-medios-de-comunicacion-impresos-shtm.shtml/</w:t>
        </w:r>
      </w:hyperlink>
    </w:p>
    <w:p w:rsidR="00E43D73" w:rsidRPr="00461E69" w:rsidRDefault="00E43D73" w:rsidP="004928C2">
      <w:pPr>
        <w:pStyle w:val="Contenido"/>
      </w:pPr>
    </w:p>
    <w:p w:rsidR="004928C2" w:rsidRDefault="004928C2" w:rsidP="00334509">
      <w:pPr>
        <w:pStyle w:val="Contenido"/>
        <w:rPr>
          <w:i/>
          <w:noProof/>
        </w:rPr>
      </w:pPr>
    </w:p>
    <w:p w:rsidR="00A40224" w:rsidRDefault="00A40224" w:rsidP="00334509">
      <w:pPr>
        <w:pStyle w:val="Contenido"/>
        <w:rPr>
          <w:i/>
          <w:noProof/>
        </w:rPr>
      </w:pPr>
    </w:p>
    <w:p w:rsidR="00A40224" w:rsidRDefault="00A40224" w:rsidP="00334509">
      <w:pPr>
        <w:pStyle w:val="Contenido"/>
        <w:rPr>
          <w:i/>
          <w:noProof/>
        </w:rPr>
      </w:pPr>
    </w:p>
    <w:p w:rsidR="00A40224" w:rsidRDefault="00A40224" w:rsidP="00A40224">
      <w:pPr>
        <w:pStyle w:val="Contenido"/>
      </w:pPr>
      <w:r>
        <w:lastRenderedPageBreak/>
        <w:t>Te invito a mirar los siguientes videos para hacer una introducción más interactiva y un mejor entendimiento:</w:t>
      </w:r>
    </w:p>
    <w:p w:rsidR="00A40224" w:rsidRPr="004B4703" w:rsidRDefault="00A40224" w:rsidP="00A40224">
      <w:pPr>
        <w:pStyle w:val="Contenido"/>
        <w:rPr>
          <w:u w:val="single"/>
        </w:rPr>
      </w:pPr>
      <w:r w:rsidRPr="004B4703">
        <w:rPr>
          <w:u w:val="single"/>
        </w:rPr>
        <w:t>Línea del Tiempo de La Comunicación:</w:t>
      </w:r>
    </w:p>
    <w:p w:rsidR="00A40224" w:rsidRDefault="00E3345C" w:rsidP="00A40224">
      <w:pPr>
        <w:pStyle w:val="Contenido"/>
        <w:numPr>
          <w:ilvl w:val="0"/>
          <w:numId w:val="30"/>
        </w:numPr>
      </w:pPr>
      <w:hyperlink r:id="rId13" w:history="1">
        <w:r w:rsidR="00A40224">
          <w:rPr>
            <w:rStyle w:val="Hipervnculo"/>
          </w:rPr>
          <w:t>https://www.youtube.com/watch?v=z0mCJdKgfEU</w:t>
        </w:r>
      </w:hyperlink>
    </w:p>
    <w:p w:rsidR="00A40224" w:rsidRDefault="00E3345C" w:rsidP="00A40224">
      <w:pPr>
        <w:pStyle w:val="Contenido"/>
        <w:numPr>
          <w:ilvl w:val="0"/>
          <w:numId w:val="30"/>
        </w:numPr>
      </w:pPr>
      <w:hyperlink r:id="rId14" w:history="1">
        <w:r w:rsidR="00A40224">
          <w:rPr>
            <w:rStyle w:val="Hipervnculo"/>
          </w:rPr>
          <w:t>https://www.youtube.com/watch?v=IjUg70iiGUU</w:t>
        </w:r>
      </w:hyperlink>
    </w:p>
    <w:p w:rsidR="00A40224" w:rsidRPr="004B4703" w:rsidRDefault="00A40224" w:rsidP="00A40224">
      <w:pPr>
        <w:pStyle w:val="Contenido"/>
        <w:rPr>
          <w:u w:val="single"/>
        </w:rPr>
      </w:pPr>
      <w:r w:rsidRPr="004B4703">
        <w:rPr>
          <w:u w:val="single"/>
        </w:rPr>
        <w:t>Historia de La Comunicación</w:t>
      </w:r>
    </w:p>
    <w:p w:rsidR="00A40224" w:rsidRDefault="00E3345C" w:rsidP="00A40224">
      <w:pPr>
        <w:pStyle w:val="Contenido"/>
        <w:numPr>
          <w:ilvl w:val="0"/>
          <w:numId w:val="31"/>
        </w:numPr>
      </w:pPr>
      <w:hyperlink r:id="rId15" w:history="1">
        <w:r w:rsidR="00A40224">
          <w:rPr>
            <w:rStyle w:val="Hipervnculo"/>
          </w:rPr>
          <w:t>https://www.youtube.com/watch?v=TVfOPxhwxfo</w:t>
        </w:r>
      </w:hyperlink>
    </w:p>
    <w:p w:rsidR="004B4703" w:rsidRDefault="004B4703" w:rsidP="004B4703">
      <w:pPr>
        <w:pStyle w:val="Contenido"/>
      </w:pPr>
    </w:p>
    <w:p w:rsidR="004B4703" w:rsidRDefault="002B7822" w:rsidP="004B4703">
      <w:pPr>
        <w:pStyle w:val="Contenido"/>
      </w:pPr>
      <w:r>
        <w:t xml:space="preserve">A continuación, veremos dos imágenes que representan una </w:t>
      </w:r>
      <w:r w:rsidRPr="002B7822">
        <w:rPr>
          <w:b/>
        </w:rPr>
        <w:t>línea del tiempo sobre la evolución de los medios de comunicación</w:t>
      </w:r>
      <w:r>
        <w:t>. Debes tener en cuenta, que, si observas en detalle, en todos los casos los autores o información bibliográfica no coinciden con exactitud en las fechas. Es decir, hay una cierta discrepancia entre lo que podemos encontrar como información. No obstante, la idea es comprender su evolución de forma general, no estudiar la historia en detalle</w:t>
      </w:r>
      <w:r w:rsidR="00A143EC">
        <w:t>. Por eso haremos una visión general</w:t>
      </w:r>
      <w:r>
        <w:t xml:space="preserve">, para centrarnos luego en algunos medios masivos y los de mayor utilidad. </w:t>
      </w:r>
    </w:p>
    <w:p w:rsidR="002B7822" w:rsidRDefault="00E3345C" w:rsidP="004B4703">
      <w:pPr>
        <w:pStyle w:val="Conteni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45pt;margin-top:7.2pt;width:453pt;height:339.9pt;z-index:251662336;mso-position-horizontal-relative:text;mso-position-vertical-relative:text;mso-width-relative:page;mso-height-relative:page">
            <v:imagedata r:id="rId16" o:title="1591885347"/>
          </v:shape>
        </w:pict>
      </w: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r>
        <w:rPr>
          <w:noProof/>
          <w:lang w:val="es-AR" w:eastAsia="es-AR"/>
        </w:rPr>
        <mc:AlternateContent>
          <mc:Choice Requires="wps">
            <w:drawing>
              <wp:anchor distT="0" distB="0" distL="114300" distR="114300" simplePos="0" relativeHeight="251664384" behindDoc="0" locked="0" layoutInCell="1" allowOverlap="1" wp14:anchorId="4DB5D4B1" wp14:editId="53AD7081">
                <wp:simplePos x="0" y="0"/>
                <wp:positionH relativeFrom="column">
                  <wp:posOffset>310515</wp:posOffset>
                </wp:positionH>
                <wp:positionV relativeFrom="paragraph">
                  <wp:posOffset>227330</wp:posOffset>
                </wp:positionV>
                <wp:extent cx="5753100" cy="27622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5753100" cy="276225"/>
                        </a:xfrm>
                        <a:prstGeom prst="rect">
                          <a:avLst/>
                        </a:prstGeom>
                        <a:solidFill>
                          <a:prstClr val="white"/>
                        </a:solidFill>
                        <a:ln>
                          <a:noFill/>
                        </a:ln>
                      </wps:spPr>
                      <wps:txbx>
                        <w:txbxContent>
                          <w:p w:rsidR="002B7822" w:rsidRPr="002B7822" w:rsidRDefault="002B7822" w:rsidP="002B7822">
                            <w:pPr>
                              <w:pStyle w:val="Descripcin"/>
                              <w:rPr>
                                <w:i w:val="0"/>
                                <w:noProof/>
                                <w:color w:val="1B1A22" w:themeColor="text2" w:themeShade="80"/>
                                <w:sz w:val="32"/>
                              </w:rPr>
                            </w:pPr>
                            <w:r w:rsidRPr="002B7822">
                              <w:rPr>
                                <w:sz w:val="20"/>
                              </w:rPr>
                              <w:t xml:space="preserve">Ilustración </w:t>
                            </w:r>
                            <w:r w:rsidRPr="002B7822">
                              <w:rPr>
                                <w:sz w:val="20"/>
                              </w:rPr>
                              <w:fldChar w:fldCharType="begin"/>
                            </w:r>
                            <w:r w:rsidRPr="002B7822">
                              <w:rPr>
                                <w:sz w:val="20"/>
                              </w:rPr>
                              <w:instrText xml:space="preserve"> SEQ Ilustración \* ARABIC </w:instrText>
                            </w:r>
                            <w:r w:rsidRPr="002B7822">
                              <w:rPr>
                                <w:sz w:val="20"/>
                              </w:rPr>
                              <w:fldChar w:fldCharType="separate"/>
                            </w:r>
                            <w:r w:rsidR="00FC3390">
                              <w:rPr>
                                <w:noProof/>
                                <w:sz w:val="20"/>
                              </w:rPr>
                              <w:t>1</w:t>
                            </w:r>
                            <w:r w:rsidRPr="002B7822">
                              <w:rPr>
                                <w:sz w:val="20"/>
                              </w:rPr>
                              <w:fldChar w:fldCharType="end"/>
                            </w:r>
                            <w:r w:rsidRPr="002B7822">
                              <w:rPr>
                                <w:sz w:val="20"/>
                              </w:rPr>
                              <w:t xml:space="preserve">: Línea del tiempo gráfica; sin fechas. </w:t>
                            </w:r>
                            <w:r w:rsidRPr="002B7822">
                              <w:rPr>
                                <w:i w:val="0"/>
                                <w:sz w:val="20"/>
                              </w:rPr>
                              <w:t>Fuente: www.google.com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B5D4B1" id="_x0000_t202" coordsize="21600,21600" o:spt="202" path="m,l,21600r21600,l21600,xe">
                <v:stroke joinstyle="miter"/>
                <v:path gradientshapeok="t" o:connecttype="rect"/>
              </v:shapetype>
              <v:shape id="Cuadro de texto 4" o:spid="_x0000_s1028" type="#_x0000_t202" style="position:absolute;left:0;text-align:left;margin-left:24.45pt;margin-top:17.9pt;width:453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" stroked="f">
                <v:textbox inset="0,0,0,0">
                  <w:txbxContent>
                    <w:p w:rsidR="002B7822" w:rsidRPr="002B7822" w:rsidRDefault="002B7822" w:rsidP="002B7822">
                      <w:pPr>
                        <w:pStyle w:val="Descripcin"/>
                        <w:rPr>
                          <w:i w:val="0"/>
                          <w:noProof/>
                          <w:color w:val="1B1A22" w:themeColor="text2" w:themeShade="80"/>
                          <w:sz w:val="32"/>
                        </w:rPr>
                      </w:pPr>
                      <w:r w:rsidRPr="002B7822">
                        <w:rPr>
                          <w:sz w:val="20"/>
                        </w:rPr>
                        <w:t xml:space="preserve">Ilustración </w:t>
                      </w:r>
                      <w:r w:rsidRPr="002B7822">
                        <w:rPr>
                          <w:sz w:val="20"/>
                        </w:rPr>
                        <w:fldChar w:fldCharType="begin"/>
                      </w:r>
                      <w:r w:rsidRPr="002B7822">
                        <w:rPr>
                          <w:sz w:val="20"/>
                        </w:rPr>
                        <w:instrText xml:space="preserve"> SEQ Ilustración \* ARABIC </w:instrText>
                      </w:r>
                      <w:r w:rsidRPr="002B7822">
                        <w:rPr>
                          <w:sz w:val="20"/>
                        </w:rPr>
                        <w:fldChar w:fldCharType="separate"/>
                      </w:r>
                      <w:r w:rsidR="00FC3390">
                        <w:rPr>
                          <w:noProof/>
                          <w:sz w:val="20"/>
                        </w:rPr>
                        <w:t>1</w:t>
                      </w:r>
                      <w:r w:rsidRPr="002B7822">
                        <w:rPr>
                          <w:sz w:val="20"/>
                        </w:rPr>
                        <w:fldChar w:fldCharType="end"/>
                      </w:r>
                      <w:r w:rsidRPr="002B7822">
                        <w:rPr>
                          <w:sz w:val="20"/>
                        </w:rPr>
                        <w:t xml:space="preserve">: Línea del tiempo gráfica; sin fechas. </w:t>
                      </w:r>
                      <w:r w:rsidRPr="002B7822">
                        <w:rPr>
                          <w:i w:val="0"/>
                          <w:sz w:val="20"/>
                        </w:rPr>
                        <w:t>Fuente: www.google.com</w:t>
                      </w:r>
                    </w:p>
                  </w:txbxContent>
                </v:textbox>
              </v:shape>
            </w:pict>
          </mc:Fallback>
        </mc:AlternateContent>
      </w:r>
    </w:p>
    <w:p w:rsidR="002B7822" w:rsidRDefault="002B7822" w:rsidP="004B4703">
      <w:pPr>
        <w:pStyle w:val="Contenido"/>
      </w:pPr>
      <w:r>
        <w:rPr>
          <w:noProof/>
          <w:lang w:val="es-AR" w:eastAsia="es-AR"/>
        </w:rPr>
        <w:lastRenderedPageBreak/>
        <mc:AlternateContent>
          <mc:Choice Requires="wps">
            <w:drawing>
              <wp:anchor distT="0" distB="0" distL="114300" distR="114300" simplePos="0" relativeHeight="251666432" behindDoc="0" locked="0" layoutInCell="1" allowOverlap="1" wp14:anchorId="77DE43AF" wp14:editId="24D78FCE">
                <wp:simplePos x="0" y="0"/>
                <wp:positionH relativeFrom="column">
                  <wp:posOffset>129540</wp:posOffset>
                </wp:positionH>
                <wp:positionV relativeFrom="paragraph">
                  <wp:posOffset>2901950</wp:posOffset>
                </wp:positionV>
                <wp:extent cx="6109335" cy="63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109335" cy="635"/>
                        </a:xfrm>
                        <a:prstGeom prst="rect">
                          <a:avLst/>
                        </a:prstGeom>
                        <a:solidFill>
                          <a:prstClr val="white"/>
                        </a:solidFill>
                        <a:ln>
                          <a:noFill/>
                        </a:ln>
                      </wps:spPr>
                      <wps:txbx>
                        <w:txbxContent>
                          <w:p w:rsidR="002B7822" w:rsidRPr="002B7822" w:rsidRDefault="002B7822" w:rsidP="002B7822">
                            <w:pPr>
                              <w:pStyle w:val="Descripcin"/>
                              <w:rPr>
                                <w:i w:val="0"/>
                                <w:noProof/>
                                <w:color w:val="1B1A22" w:themeColor="text2" w:themeShade="80"/>
                                <w:sz w:val="32"/>
                              </w:rPr>
                            </w:pPr>
                            <w:r w:rsidRPr="002B7822">
                              <w:rPr>
                                <w:sz w:val="20"/>
                              </w:rPr>
                              <w:t xml:space="preserve">Ilustración </w:t>
                            </w:r>
                            <w:r w:rsidRPr="002B7822">
                              <w:rPr>
                                <w:sz w:val="20"/>
                              </w:rPr>
                              <w:fldChar w:fldCharType="begin"/>
                            </w:r>
                            <w:r w:rsidRPr="002B7822">
                              <w:rPr>
                                <w:sz w:val="20"/>
                              </w:rPr>
                              <w:instrText xml:space="preserve"> SEQ Ilustración \* ARABIC </w:instrText>
                            </w:r>
                            <w:r w:rsidRPr="002B7822">
                              <w:rPr>
                                <w:sz w:val="20"/>
                              </w:rPr>
                              <w:fldChar w:fldCharType="separate"/>
                            </w:r>
                            <w:r w:rsidR="00FC3390">
                              <w:rPr>
                                <w:noProof/>
                                <w:sz w:val="20"/>
                              </w:rPr>
                              <w:t>2</w:t>
                            </w:r>
                            <w:r w:rsidRPr="002B7822">
                              <w:rPr>
                                <w:sz w:val="20"/>
                              </w:rPr>
                              <w:fldChar w:fldCharType="end"/>
                            </w:r>
                            <w:r w:rsidRPr="002B7822">
                              <w:rPr>
                                <w:sz w:val="20"/>
                              </w:rPr>
                              <w:t>:</w:t>
                            </w:r>
                            <w:r>
                              <w:rPr>
                                <w:sz w:val="20"/>
                              </w:rPr>
                              <w:t xml:space="preserve"> Línea del tiempo detallada. </w:t>
                            </w:r>
                            <w:r>
                              <w:rPr>
                                <w:i w:val="0"/>
                                <w:sz w:val="20"/>
                              </w:rPr>
                              <w:t>Fuente: www.google.com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43AF" id="Cuadro de texto 17" o:spid="_x0000_s1029" type="#_x0000_t202" style="position:absolute;left:0;text-align:left;margin-left:10.2pt;margin-top:228.5pt;width:481.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" stroked="f">
                <v:textbox style="mso-fit-shape-to-text:t" inset="0,0,0,0">
                  <w:txbxContent>
                    <w:p w:rsidR="002B7822" w:rsidRPr="002B7822" w:rsidRDefault="002B7822" w:rsidP="002B7822">
                      <w:pPr>
                        <w:pStyle w:val="Descripcin"/>
                        <w:rPr>
                          <w:i w:val="0"/>
                          <w:noProof/>
                          <w:color w:val="1B1A22" w:themeColor="text2" w:themeShade="80"/>
                          <w:sz w:val="32"/>
                        </w:rPr>
                      </w:pPr>
                      <w:r w:rsidRPr="002B7822">
                        <w:rPr>
                          <w:sz w:val="20"/>
                        </w:rPr>
                        <w:t xml:space="preserve">Ilustración </w:t>
                      </w:r>
                      <w:r w:rsidRPr="002B7822">
                        <w:rPr>
                          <w:sz w:val="20"/>
                        </w:rPr>
                        <w:fldChar w:fldCharType="begin"/>
                      </w:r>
                      <w:r w:rsidRPr="002B7822">
                        <w:rPr>
                          <w:sz w:val="20"/>
                        </w:rPr>
                        <w:instrText xml:space="preserve"> SEQ Ilustración \* ARABIC </w:instrText>
                      </w:r>
                      <w:r w:rsidRPr="002B7822">
                        <w:rPr>
                          <w:sz w:val="20"/>
                        </w:rPr>
                        <w:fldChar w:fldCharType="separate"/>
                      </w:r>
                      <w:r w:rsidR="00FC3390">
                        <w:rPr>
                          <w:noProof/>
                          <w:sz w:val="20"/>
                        </w:rPr>
                        <w:t>2</w:t>
                      </w:r>
                      <w:r w:rsidRPr="002B7822">
                        <w:rPr>
                          <w:sz w:val="20"/>
                        </w:rPr>
                        <w:fldChar w:fldCharType="end"/>
                      </w:r>
                      <w:r w:rsidRPr="002B7822">
                        <w:rPr>
                          <w:sz w:val="20"/>
                        </w:rPr>
                        <w:t>:</w:t>
                      </w:r>
                      <w:r>
                        <w:rPr>
                          <w:sz w:val="20"/>
                        </w:rPr>
                        <w:t xml:space="preserve"> Línea del tiempo detallada. </w:t>
                      </w:r>
                      <w:r>
                        <w:rPr>
                          <w:i w:val="0"/>
                          <w:sz w:val="20"/>
                        </w:rPr>
                        <w:t>Fuente: www.google.com</w:t>
                      </w:r>
                    </w:p>
                  </w:txbxContent>
                </v:textbox>
              </v:shape>
            </w:pict>
          </mc:Fallback>
        </mc:AlternateContent>
      </w:r>
      <w:r w:rsidR="00E3345C">
        <w:rPr>
          <w:noProof/>
        </w:rPr>
        <w:pict>
          <v:shape id="_x0000_s1026" type="#_x0000_t75" style="position:absolute;left:0;text-align:left;margin-left:10.2pt;margin-top:7.25pt;width:481.05pt;height:216.75pt;z-index:251660288;mso-position-horizontal-relative:text;mso-position-vertical-relative:text;mso-width-relative:page;mso-height-relative:page">
            <v:imagedata r:id="rId17" o:title="tclineatiempo-01_1_orig"/>
          </v:shape>
        </w:pict>
      </w: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2B7822" w:rsidRDefault="002B7822" w:rsidP="004B4703">
      <w:pPr>
        <w:pStyle w:val="Contenido"/>
      </w:pPr>
    </w:p>
    <w:p w:rsidR="00DA4E70" w:rsidRDefault="00DA4E70"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0B6518" w:rsidRDefault="000B6518" w:rsidP="004B4703">
      <w:pPr>
        <w:pStyle w:val="Contenido"/>
      </w:pPr>
    </w:p>
    <w:p w:rsidR="004928C2" w:rsidRDefault="00D260E9" w:rsidP="00074083">
      <w:pPr>
        <w:pStyle w:val="Ttulo1"/>
      </w:pPr>
      <w:r>
        <w:lastRenderedPageBreak/>
        <w:t>Trabajo Práctico 1:</w:t>
      </w:r>
      <w:r w:rsidR="00074083">
        <w:t xml:space="preserve"> El Diario</w:t>
      </w:r>
      <w:r w:rsidR="00404A70">
        <w:t xml:space="preserve"> o Periódico</w:t>
      </w:r>
    </w:p>
    <w:p w:rsidR="008A6781" w:rsidRPr="00DA4E70" w:rsidRDefault="00DA4E70" w:rsidP="00DA4E70">
      <w:pPr>
        <w:pStyle w:val="Contenido"/>
      </w:pPr>
      <w:r w:rsidRPr="00DA4E70">
        <w:t>En este primer trabajo práctico, daremos inicio investigando sobre El Diario o Periódico.</w:t>
      </w:r>
    </w:p>
    <w:p w:rsidR="00DA4E70" w:rsidRDefault="00DA4E70" w:rsidP="004928C2">
      <w:pPr>
        <w:pStyle w:val="Textodestacado"/>
      </w:pPr>
    </w:p>
    <w:p w:rsidR="004928C2" w:rsidRPr="004928C2" w:rsidRDefault="004928C2" w:rsidP="004928C2">
      <w:pPr>
        <w:pStyle w:val="Textodestacado"/>
      </w:pPr>
      <w:r>
        <w:t>Consignas</w:t>
      </w:r>
    </w:p>
    <w:p w:rsidR="00DA4E70" w:rsidRPr="00DA4E70" w:rsidRDefault="00DA4E70" w:rsidP="00DA4E70">
      <w:pPr>
        <w:pStyle w:val="Contenido"/>
        <w:numPr>
          <w:ilvl w:val="0"/>
          <w:numId w:val="35"/>
        </w:numPr>
      </w:pPr>
      <w:r w:rsidRPr="00DA4E70">
        <w:t xml:space="preserve">Averigua qué es un diario. </w:t>
      </w:r>
      <w:r>
        <w:t>E</w:t>
      </w:r>
      <w:r w:rsidRPr="00DA4E70">
        <w:t>scribe lo que investigaste.</w:t>
      </w:r>
    </w:p>
    <w:p w:rsidR="00DA4E70" w:rsidRPr="00DA4E70" w:rsidRDefault="00DA4E70" w:rsidP="00DA4E70">
      <w:pPr>
        <w:pStyle w:val="Contenido"/>
        <w:numPr>
          <w:ilvl w:val="0"/>
          <w:numId w:val="35"/>
        </w:numPr>
      </w:pPr>
      <w:r w:rsidRPr="00DA4E70">
        <w:t xml:space="preserve">Leer las páginas 37, 38 y 39 del libro: En medio de la comunicación de Victorino </w:t>
      </w:r>
      <w:proofErr w:type="spellStart"/>
      <w:r w:rsidRPr="00DA4E70">
        <w:t>Zecche</w:t>
      </w:r>
      <w:r>
        <w:t>t</w:t>
      </w:r>
      <w:r w:rsidRPr="00DA4E70">
        <w:t>to</w:t>
      </w:r>
      <w:proofErr w:type="spellEnd"/>
      <w:r>
        <w:t xml:space="preserve"> </w:t>
      </w:r>
      <w:r w:rsidRPr="00DA4E70">
        <w:rPr>
          <w:i/>
        </w:rPr>
        <w:t xml:space="preserve">(ver capturas en </w:t>
      </w:r>
      <w:r w:rsidR="003E23D3">
        <w:rPr>
          <w:i/>
        </w:rPr>
        <w:t>la página final</w:t>
      </w:r>
      <w:bookmarkStart w:id="0" w:name="_GoBack"/>
      <w:bookmarkEnd w:id="0"/>
      <w:r w:rsidRPr="00DA4E70">
        <w:rPr>
          <w:i/>
        </w:rPr>
        <w:t>)</w:t>
      </w:r>
      <w:r w:rsidRPr="00DA4E70">
        <w:t>.</w:t>
      </w:r>
    </w:p>
    <w:p w:rsidR="00DA4E70" w:rsidRPr="00DA4E70" w:rsidRDefault="00DA4E70" w:rsidP="00DA4E70">
      <w:pPr>
        <w:pStyle w:val="Contenido"/>
        <w:numPr>
          <w:ilvl w:val="0"/>
          <w:numId w:val="35"/>
        </w:numPr>
      </w:pPr>
      <w:r w:rsidRPr="00DA4E70">
        <w:t>Realiza un esquema</w:t>
      </w:r>
      <w:r>
        <w:t xml:space="preserve"> (a tu criterio)</w:t>
      </w:r>
      <w:r w:rsidRPr="00DA4E70">
        <w:t xml:space="preserve"> donde expreses los antecedentes del periódico o diario</w:t>
      </w:r>
      <w:r w:rsidR="00A64659">
        <w:t xml:space="preserve"> (en base a la lectura del punto 2 y a lo investigado en el punto 1)</w:t>
      </w:r>
      <w:r w:rsidRPr="00DA4E70">
        <w:t>.</w:t>
      </w:r>
    </w:p>
    <w:p w:rsidR="00DA4E70" w:rsidRPr="00DA4E70" w:rsidRDefault="00DA4E70" w:rsidP="00DA4E70">
      <w:pPr>
        <w:pStyle w:val="Contenido"/>
        <w:numPr>
          <w:ilvl w:val="0"/>
          <w:numId w:val="35"/>
        </w:numPr>
      </w:pPr>
      <w:r w:rsidRPr="00DA4E70">
        <w:t>Investiga las características que tienen los siguientes elementos y realiza un resumen con esas características:</w:t>
      </w:r>
    </w:p>
    <w:p w:rsidR="00DA4E70" w:rsidRPr="00DA4E70" w:rsidRDefault="00DA4E70" w:rsidP="00DA4E70">
      <w:pPr>
        <w:pStyle w:val="Contenido"/>
        <w:numPr>
          <w:ilvl w:val="0"/>
          <w:numId w:val="36"/>
        </w:numPr>
      </w:pPr>
      <w:r w:rsidRPr="00DA4E70">
        <w:t>Prensa rotativa.</w:t>
      </w:r>
    </w:p>
    <w:p w:rsidR="00DA4E70" w:rsidRPr="00DA4E70" w:rsidRDefault="00DA4E70" w:rsidP="00DA4E70">
      <w:pPr>
        <w:pStyle w:val="Contenido"/>
        <w:numPr>
          <w:ilvl w:val="0"/>
          <w:numId w:val="36"/>
        </w:numPr>
      </w:pPr>
      <w:r w:rsidRPr="00DA4E70">
        <w:t>Fotograbado.</w:t>
      </w:r>
    </w:p>
    <w:p w:rsidR="00DA4E70" w:rsidRPr="00DA4E70" w:rsidRDefault="00DA4E70" w:rsidP="00DA4E70">
      <w:pPr>
        <w:pStyle w:val="Contenido"/>
        <w:numPr>
          <w:ilvl w:val="0"/>
          <w:numId w:val="36"/>
        </w:numPr>
      </w:pPr>
      <w:r w:rsidRPr="00DA4E70">
        <w:t>Linotipo</w:t>
      </w:r>
    </w:p>
    <w:p w:rsidR="00DA4E70" w:rsidRPr="00DA4E70" w:rsidRDefault="008F13B9" w:rsidP="00DA4E70">
      <w:pPr>
        <w:pStyle w:val="Contenido"/>
        <w:numPr>
          <w:ilvl w:val="0"/>
          <w:numId w:val="35"/>
        </w:numPr>
      </w:pPr>
      <w:r>
        <w:t xml:space="preserve">Observa un diario, investiga </w:t>
      </w:r>
      <w:r w:rsidR="00DA4E70" w:rsidRPr="00DA4E70">
        <w:t>y responde:</w:t>
      </w:r>
    </w:p>
    <w:p w:rsidR="00DA4E70" w:rsidRDefault="008F13B9" w:rsidP="00DA4E70">
      <w:pPr>
        <w:pStyle w:val="Contenido"/>
        <w:numPr>
          <w:ilvl w:val="0"/>
          <w:numId w:val="39"/>
        </w:numPr>
      </w:pPr>
      <w:r>
        <w:t>¿Cómo es su estructura?</w:t>
      </w:r>
      <w:r w:rsidR="00DA4E70" w:rsidRPr="00DA4E70">
        <w:t xml:space="preserve"> Elabora una lista y selecciona un ejemplo para cada tipo </w:t>
      </w:r>
      <w:r>
        <w:t>de elemento o parte</w:t>
      </w:r>
      <w:r w:rsidR="00DA4E70" w:rsidRPr="00DA4E70">
        <w:t>.</w:t>
      </w:r>
    </w:p>
    <w:p w:rsidR="008F13B9" w:rsidRPr="00DA4E70" w:rsidRDefault="008F13B9" w:rsidP="00DA4E70">
      <w:pPr>
        <w:pStyle w:val="Contenido"/>
        <w:numPr>
          <w:ilvl w:val="0"/>
          <w:numId w:val="39"/>
        </w:numPr>
      </w:pPr>
      <w:r>
        <w:t xml:space="preserve">¿Qué tipo de código utiliza el diario? Te dejo un guía para que puedas comprender: </w:t>
      </w:r>
      <w:hyperlink r:id="rId18" w:history="1">
        <w:r>
          <w:rPr>
            <w:rStyle w:val="Hipervnculo"/>
          </w:rPr>
          <w:t>http://www.icarito.cl/2009/12/lo-oral-escrito-visual-y-gestual-en-la-comunicacion-codigos-linguisticos-y-no-linguisticos.shtml/</w:t>
        </w:r>
      </w:hyperlink>
    </w:p>
    <w:p w:rsidR="00DA4E70" w:rsidRPr="00DA4E70" w:rsidRDefault="00DA4E70" w:rsidP="00DA4E70">
      <w:pPr>
        <w:pStyle w:val="Contenido"/>
        <w:numPr>
          <w:ilvl w:val="0"/>
          <w:numId w:val="39"/>
        </w:numPr>
      </w:pPr>
      <w:r w:rsidRPr="00DA4E70">
        <w:t>¿De acuerdo con tu observación cuales te parecen que podrían ser las funciones del diario?</w:t>
      </w:r>
    </w:p>
    <w:p w:rsidR="004928C2" w:rsidRDefault="004928C2" w:rsidP="004928C2">
      <w:pPr>
        <w:pStyle w:val="Contenido"/>
      </w:pPr>
    </w:p>
    <w:p w:rsidR="004928C2" w:rsidRDefault="004928C2" w:rsidP="004928C2">
      <w:pPr>
        <w:pStyle w:val="Textodestacado"/>
      </w:pPr>
      <w:r>
        <w:t>¿Cómo lo hago?</w:t>
      </w:r>
    </w:p>
    <w:p w:rsidR="00736698" w:rsidRDefault="00736698" w:rsidP="000356F8">
      <w:pPr>
        <w:pStyle w:val="Contenido"/>
        <w:numPr>
          <w:ilvl w:val="0"/>
          <w:numId w:val="26"/>
        </w:numPr>
      </w:pPr>
      <w:r>
        <w:t>Puede</w:t>
      </w:r>
      <w:r w:rsidR="00404A70">
        <w:t>s</w:t>
      </w:r>
      <w:r>
        <w:t xml:space="preserve"> optar por hacerlo en </w:t>
      </w:r>
      <w:r w:rsidRPr="00404A70">
        <w:rPr>
          <w:b/>
        </w:rPr>
        <w:t>Digital</w:t>
      </w:r>
      <w:r>
        <w:t xml:space="preserve"> en Word; O bien en tu </w:t>
      </w:r>
      <w:r w:rsidRPr="00404A70">
        <w:rPr>
          <w:b/>
        </w:rPr>
        <w:t>carpeta</w:t>
      </w:r>
      <w:r>
        <w:t xml:space="preserve">. Preferentemente en digital. </w:t>
      </w:r>
    </w:p>
    <w:p w:rsidR="000356F8" w:rsidRDefault="00736698" w:rsidP="000356F8">
      <w:pPr>
        <w:pStyle w:val="Contenido"/>
        <w:numPr>
          <w:ilvl w:val="0"/>
          <w:numId w:val="26"/>
        </w:numPr>
      </w:pPr>
      <w:r>
        <w:t xml:space="preserve">En caso de hacerlo manuscrito, por favor mantener la prolijidad y legibilidad de la letra. </w:t>
      </w:r>
    </w:p>
    <w:p w:rsidR="00736698" w:rsidRDefault="00BB71DE" w:rsidP="008E72B7">
      <w:pPr>
        <w:pStyle w:val="Contenido"/>
        <w:numPr>
          <w:ilvl w:val="0"/>
          <w:numId w:val="26"/>
        </w:numPr>
      </w:pPr>
      <w:r>
        <w:t>Respeta el orden de las consignas</w:t>
      </w:r>
      <w:r w:rsidR="00736698">
        <w:t>.</w:t>
      </w:r>
    </w:p>
    <w:p w:rsidR="00BB71DE" w:rsidRDefault="00736698" w:rsidP="008E72B7">
      <w:pPr>
        <w:pStyle w:val="Contenido"/>
        <w:numPr>
          <w:ilvl w:val="0"/>
          <w:numId w:val="26"/>
        </w:numPr>
      </w:pPr>
      <w:r>
        <w:lastRenderedPageBreak/>
        <w:t xml:space="preserve">Al margen de los sitios web citados, podes investigar en Internet. </w:t>
      </w:r>
    </w:p>
    <w:p w:rsidR="00BB71DE" w:rsidRDefault="00BB71DE" w:rsidP="000356F8">
      <w:pPr>
        <w:pStyle w:val="Contenido"/>
        <w:numPr>
          <w:ilvl w:val="0"/>
          <w:numId w:val="26"/>
        </w:numPr>
      </w:pPr>
      <w:r>
        <w:t xml:space="preserve">No olvides de anotar las fuentes de donde sacas la información. Ejemplo: </w:t>
      </w:r>
      <w:hyperlink r:id="rId19" w:history="1">
        <w:r>
          <w:rPr>
            <w:rStyle w:val="Hipervnculo"/>
          </w:rPr>
          <w:t>https://es.wikipedia.org/</w:t>
        </w:r>
      </w:hyperlink>
    </w:p>
    <w:p w:rsidR="00FE2BC9" w:rsidRDefault="00FE2BC9" w:rsidP="000356F8">
      <w:pPr>
        <w:pStyle w:val="Contenido"/>
        <w:numPr>
          <w:ilvl w:val="0"/>
          <w:numId w:val="26"/>
        </w:numPr>
      </w:pPr>
      <w:r>
        <w:t>La estructura del trabajo debe ser la siguiente</w:t>
      </w:r>
      <w:r w:rsidR="00736698">
        <w:t xml:space="preserve"> (</w:t>
      </w:r>
      <w:r w:rsidR="00736698" w:rsidRPr="00404A70">
        <w:rPr>
          <w:i/>
        </w:rPr>
        <w:t xml:space="preserve">Puedes usar la plantilla de presentación </w:t>
      </w:r>
      <w:r w:rsidR="00404A70" w:rsidRPr="00404A70">
        <w:rPr>
          <w:i/>
        </w:rPr>
        <w:t xml:space="preserve">en Word </w:t>
      </w:r>
      <w:r w:rsidR="00736698" w:rsidRPr="00404A70">
        <w:rPr>
          <w:i/>
        </w:rPr>
        <w:t xml:space="preserve">que </w:t>
      </w:r>
      <w:r w:rsidR="00404A70" w:rsidRPr="00404A70">
        <w:rPr>
          <w:i/>
        </w:rPr>
        <w:t xml:space="preserve">adjunto en la tarea en </w:t>
      </w:r>
      <w:proofErr w:type="spellStart"/>
      <w:r w:rsidR="00404A70" w:rsidRPr="00404A70">
        <w:rPr>
          <w:i/>
        </w:rPr>
        <w:t>Classroom</w:t>
      </w:r>
      <w:proofErr w:type="spellEnd"/>
      <w:r w:rsidR="00736698" w:rsidRPr="00404A70">
        <w:rPr>
          <w:i/>
        </w:rPr>
        <w:t>)</w:t>
      </w:r>
      <w:r w:rsidRPr="00404A70">
        <w:rPr>
          <w:i/>
        </w:rPr>
        <w:t>:</w:t>
      </w:r>
    </w:p>
    <w:p w:rsidR="00736698" w:rsidRPr="00736698" w:rsidRDefault="00736698" w:rsidP="00736698">
      <w:pPr>
        <w:pStyle w:val="Contenido"/>
        <w:ind w:left="720"/>
        <w:rPr>
          <w:b/>
        </w:rPr>
      </w:pPr>
      <w:r w:rsidRPr="00736698">
        <w:rPr>
          <w:b/>
        </w:rPr>
        <w:t>Portada:</w:t>
      </w:r>
    </w:p>
    <w:p w:rsidR="00736698" w:rsidRPr="007F320A" w:rsidRDefault="00736698" w:rsidP="00736698">
      <w:pPr>
        <w:pStyle w:val="Contenido"/>
        <w:numPr>
          <w:ilvl w:val="1"/>
          <w:numId w:val="40"/>
        </w:numPr>
        <w:rPr>
          <w:color w:val="2E394D" w:themeColor="accent3" w:themeShade="80"/>
        </w:rPr>
      </w:pPr>
      <w:r>
        <w:rPr>
          <w:color w:val="2E394D" w:themeColor="accent3" w:themeShade="80"/>
        </w:rPr>
        <w:t xml:space="preserve">E.E.S. N° 24 NÉLIDA SALOM DE FRANCHINI </w:t>
      </w:r>
    </w:p>
    <w:p w:rsidR="00F52CDB" w:rsidRDefault="00F52CDB" w:rsidP="00736698">
      <w:pPr>
        <w:pStyle w:val="Contenido"/>
        <w:numPr>
          <w:ilvl w:val="1"/>
          <w:numId w:val="40"/>
        </w:numPr>
        <w:rPr>
          <w:color w:val="2E394D" w:themeColor="accent3" w:themeShade="80"/>
        </w:rPr>
      </w:pPr>
      <w:r w:rsidRPr="007F320A">
        <w:rPr>
          <w:color w:val="2E394D" w:themeColor="accent3" w:themeShade="80"/>
        </w:rPr>
        <w:t>MEDIOS ALTERNATIVOS: 4</w:t>
      </w:r>
      <w:r w:rsidR="00736698">
        <w:rPr>
          <w:color w:val="2E394D" w:themeColor="accent3" w:themeShade="80"/>
        </w:rPr>
        <w:t>°</w:t>
      </w:r>
      <w:r w:rsidRPr="007F320A">
        <w:rPr>
          <w:color w:val="2E394D" w:themeColor="accent3" w:themeShade="80"/>
        </w:rPr>
        <w:t xml:space="preserve"> 2</w:t>
      </w:r>
      <w:r w:rsidR="00736698">
        <w:rPr>
          <w:color w:val="2E394D" w:themeColor="accent3" w:themeShade="80"/>
        </w:rPr>
        <w:t>°</w:t>
      </w:r>
      <w:r w:rsidRPr="007F320A">
        <w:rPr>
          <w:color w:val="2E394D" w:themeColor="accent3" w:themeShade="80"/>
        </w:rPr>
        <w:t xml:space="preserve"> CICLO ORIENTADO</w:t>
      </w:r>
    </w:p>
    <w:p w:rsidR="00736698" w:rsidRDefault="00736698" w:rsidP="00736698">
      <w:pPr>
        <w:pStyle w:val="Contenido"/>
        <w:numPr>
          <w:ilvl w:val="1"/>
          <w:numId w:val="40"/>
        </w:numPr>
        <w:rPr>
          <w:color w:val="2E394D" w:themeColor="accent3" w:themeShade="80"/>
        </w:rPr>
      </w:pPr>
      <w:r>
        <w:rPr>
          <w:color w:val="2E394D" w:themeColor="accent3" w:themeShade="80"/>
        </w:rPr>
        <w:t xml:space="preserve">MODALIDAD: COMUNICACIÓN </w:t>
      </w:r>
    </w:p>
    <w:p w:rsidR="00FE2BC9" w:rsidRDefault="00FE2BC9" w:rsidP="00736698">
      <w:pPr>
        <w:pStyle w:val="Contenido"/>
        <w:numPr>
          <w:ilvl w:val="1"/>
          <w:numId w:val="40"/>
        </w:numPr>
        <w:rPr>
          <w:color w:val="2E394D" w:themeColor="accent3" w:themeShade="80"/>
        </w:rPr>
      </w:pPr>
      <w:r w:rsidRPr="007F320A">
        <w:rPr>
          <w:color w:val="2E394D" w:themeColor="accent3" w:themeShade="80"/>
        </w:rPr>
        <w:t xml:space="preserve">Título: </w:t>
      </w:r>
      <w:r w:rsidR="00736698">
        <w:rPr>
          <w:color w:val="2E394D" w:themeColor="accent3" w:themeShade="80"/>
        </w:rPr>
        <w:t>TP 1</w:t>
      </w:r>
      <w:r w:rsidRPr="007F320A">
        <w:rPr>
          <w:color w:val="2E394D" w:themeColor="accent3" w:themeShade="80"/>
        </w:rPr>
        <w:t xml:space="preserve">: </w:t>
      </w:r>
      <w:r w:rsidR="00736698">
        <w:rPr>
          <w:color w:val="2E394D" w:themeColor="accent3" w:themeShade="80"/>
        </w:rPr>
        <w:t>EL DIARIO O PERIÓDICO</w:t>
      </w:r>
    </w:p>
    <w:p w:rsidR="00736698" w:rsidRDefault="00736698" w:rsidP="00736698">
      <w:pPr>
        <w:pStyle w:val="Contenido"/>
        <w:numPr>
          <w:ilvl w:val="1"/>
          <w:numId w:val="40"/>
        </w:numPr>
        <w:rPr>
          <w:color w:val="2E394D" w:themeColor="accent3" w:themeShade="80"/>
        </w:rPr>
      </w:pPr>
      <w:r>
        <w:rPr>
          <w:color w:val="2E394D" w:themeColor="accent3" w:themeShade="80"/>
        </w:rPr>
        <w:t xml:space="preserve">Profesor: </w:t>
      </w:r>
      <w:proofErr w:type="spellStart"/>
      <w:r>
        <w:rPr>
          <w:color w:val="2E394D" w:themeColor="accent3" w:themeShade="80"/>
        </w:rPr>
        <w:t>Pellerano</w:t>
      </w:r>
      <w:proofErr w:type="spellEnd"/>
      <w:r>
        <w:rPr>
          <w:color w:val="2E394D" w:themeColor="accent3" w:themeShade="80"/>
        </w:rPr>
        <w:t>, Giovanni A.</w:t>
      </w:r>
    </w:p>
    <w:p w:rsidR="00736698" w:rsidRDefault="00736698" w:rsidP="00736698">
      <w:pPr>
        <w:pStyle w:val="Contenido"/>
        <w:numPr>
          <w:ilvl w:val="1"/>
          <w:numId w:val="40"/>
        </w:numPr>
        <w:rPr>
          <w:color w:val="2E394D" w:themeColor="accent3" w:themeShade="80"/>
        </w:rPr>
      </w:pPr>
      <w:r>
        <w:rPr>
          <w:color w:val="2E394D" w:themeColor="accent3" w:themeShade="80"/>
        </w:rPr>
        <w:t>Alumno</w:t>
      </w:r>
    </w:p>
    <w:p w:rsidR="00736698" w:rsidRPr="007F320A" w:rsidRDefault="00736698" w:rsidP="00736698">
      <w:pPr>
        <w:pStyle w:val="Contenido"/>
        <w:numPr>
          <w:ilvl w:val="1"/>
          <w:numId w:val="40"/>
        </w:numPr>
        <w:rPr>
          <w:color w:val="2E394D" w:themeColor="accent3" w:themeShade="80"/>
        </w:rPr>
      </w:pPr>
      <w:r>
        <w:rPr>
          <w:color w:val="2E394D" w:themeColor="accent3" w:themeShade="80"/>
        </w:rPr>
        <w:t>Fecha</w:t>
      </w:r>
    </w:p>
    <w:p w:rsidR="00736698" w:rsidRDefault="00736698" w:rsidP="00736698">
      <w:pPr>
        <w:pStyle w:val="Contenido"/>
        <w:ind w:firstLine="720"/>
        <w:rPr>
          <w:b/>
          <w:color w:val="2E394D" w:themeColor="accent3" w:themeShade="80"/>
        </w:rPr>
      </w:pPr>
      <w:r w:rsidRPr="00736698">
        <w:rPr>
          <w:b/>
          <w:color w:val="2E394D" w:themeColor="accent3" w:themeShade="80"/>
        </w:rPr>
        <w:t>Respuestas de las consignas</w:t>
      </w:r>
      <w:r w:rsidR="00B53DAF">
        <w:rPr>
          <w:b/>
          <w:color w:val="2E394D" w:themeColor="accent3" w:themeShade="80"/>
        </w:rPr>
        <w:t>:</w:t>
      </w:r>
    </w:p>
    <w:p w:rsidR="00736698" w:rsidRPr="00736698" w:rsidRDefault="00736698" w:rsidP="00736698">
      <w:pPr>
        <w:pStyle w:val="Contenido"/>
        <w:numPr>
          <w:ilvl w:val="1"/>
          <w:numId w:val="31"/>
        </w:numPr>
        <w:rPr>
          <w:b/>
          <w:color w:val="2E394D" w:themeColor="accent3" w:themeShade="80"/>
        </w:rPr>
      </w:pPr>
      <w:r>
        <w:rPr>
          <w:color w:val="2E394D" w:themeColor="accent3" w:themeShade="80"/>
        </w:rPr>
        <w:t>En el orden correspondiente.</w:t>
      </w:r>
    </w:p>
    <w:p w:rsidR="00C03C36" w:rsidRPr="00736698" w:rsidRDefault="00C03C36" w:rsidP="00736698">
      <w:pPr>
        <w:pStyle w:val="Contenido"/>
        <w:ind w:left="720"/>
        <w:rPr>
          <w:b/>
          <w:color w:val="2E394D" w:themeColor="accent3" w:themeShade="80"/>
        </w:rPr>
      </w:pPr>
      <w:r w:rsidRPr="00736698">
        <w:rPr>
          <w:b/>
          <w:color w:val="2E394D" w:themeColor="accent3" w:themeShade="80"/>
        </w:rPr>
        <w:t>Fuentes</w:t>
      </w:r>
      <w:r w:rsidR="00B53DAF">
        <w:rPr>
          <w:b/>
          <w:color w:val="2E394D" w:themeColor="accent3" w:themeShade="80"/>
        </w:rPr>
        <w:t>:</w:t>
      </w:r>
    </w:p>
    <w:p w:rsidR="00FE2BC9" w:rsidRDefault="00E3345C" w:rsidP="005631C7">
      <w:pPr>
        <w:pStyle w:val="Prrafodelista"/>
        <w:numPr>
          <w:ilvl w:val="1"/>
          <w:numId w:val="31"/>
        </w:numPr>
        <w:rPr>
          <w:b w:val="0"/>
          <w:color w:val="1B1A22" w:themeColor="text2" w:themeShade="80"/>
        </w:rPr>
      </w:pPr>
      <w:hyperlink r:id="rId20" w:history="1">
        <w:r w:rsidR="005631C7" w:rsidRPr="0010585B">
          <w:rPr>
            <w:rStyle w:val="Hipervnculo"/>
            <w:b w:val="0"/>
          </w:rPr>
          <w:t>https://es.wikipedia.org/</w:t>
        </w:r>
      </w:hyperlink>
    </w:p>
    <w:p w:rsidR="005631C7" w:rsidRPr="005631C7" w:rsidRDefault="005631C7" w:rsidP="005631C7">
      <w:pPr>
        <w:pStyle w:val="Prrafodelista"/>
        <w:ind w:left="1440"/>
        <w:rPr>
          <w:b w:val="0"/>
          <w:color w:val="1B1A22" w:themeColor="text2" w:themeShade="80"/>
        </w:rPr>
      </w:pPr>
    </w:p>
    <w:p w:rsidR="000356F8" w:rsidRDefault="000356F8" w:rsidP="000356F8">
      <w:pPr>
        <w:pStyle w:val="Textodestacado"/>
      </w:pPr>
      <w:r>
        <w:t>Forma de Entrega</w:t>
      </w:r>
    </w:p>
    <w:p w:rsidR="000356F8" w:rsidRDefault="000356F8" w:rsidP="000356F8">
      <w:pPr>
        <w:pStyle w:val="Contenido"/>
      </w:pPr>
      <w:r w:rsidRPr="005631C7">
        <w:rPr>
          <w:b/>
        </w:rPr>
        <w:t>Deberás entregar mediante</w:t>
      </w:r>
      <w:r w:rsidR="00BB71DE" w:rsidRPr="005631C7">
        <w:rPr>
          <w:b/>
        </w:rPr>
        <w:t xml:space="preserve"> la tarea asignada en</w:t>
      </w:r>
      <w:r w:rsidRPr="005631C7">
        <w:rPr>
          <w:b/>
        </w:rPr>
        <w:t xml:space="preserve"> </w:t>
      </w:r>
      <w:proofErr w:type="spellStart"/>
      <w:r w:rsidRPr="005631C7">
        <w:rPr>
          <w:b/>
        </w:rPr>
        <w:t>Classroom</w:t>
      </w:r>
      <w:proofErr w:type="spellEnd"/>
      <w:r w:rsidR="0059737C" w:rsidRPr="005631C7">
        <w:rPr>
          <w:b/>
        </w:rPr>
        <w:t xml:space="preserve">, </w:t>
      </w:r>
      <w:r w:rsidR="00BB71DE" w:rsidRPr="005631C7">
        <w:rPr>
          <w:b/>
        </w:rPr>
        <w:t>adjuntando un archivo PDF o de Word.</w:t>
      </w:r>
      <w:r w:rsidR="00736698">
        <w:t xml:space="preserve"> En este caso, te aconsejo utilizar la plantilla “</w:t>
      </w:r>
      <w:proofErr w:type="spellStart"/>
      <w:r w:rsidR="00736698" w:rsidRPr="00736698">
        <w:t>Plantilla_Presentación_de_TP</w:t>
      </w:r>
      <w:proofErr w:type="spellEnd"/>
      <w:r w:rsidR="00736698" w:rsidRPr="00736698">
        <w:t xml:space="preserve"> - 4to 2da CO</w:t>
      </w:r>
      <w:r w:rsidR="00736698">
        <w:t>” que adjunto en la tarea, así mantenemos el mismo estilo y formalidad.</w:t>
      </w:r>
      <w:r w:rsidR="005631C7">
        <w:t xml:space="preserve"> Pero si no puedes, realízalo a tu estilo. </w:t>
      </w:r>
    </w:p>
    <w:p w:rsidR="00736698" w:rsidRPr="005631C7" w:rsidRDefault="00736698" w:rsidP="000356F8">
      <w:pPr>
        <w:pStyle w:val="Contenido"/>
        <w:rPr>
          <w:b/>
        </w:rPr>
      </w:pPr>
      <w:r w:rsidRPr="005631C7">
        <w:rPr>
          <w:b/>
        </w:rPr>
        <w:t>En caso de realizar de forma manuscrita en la carpeta:</w:t>
      </w:r>
    </w:p>
    <w:p w:rsidR="000356F8" w:rsidRDefault="00BB71DE" w:rsidP="000356F8">
      <w:pPr>
        <w:pStyle w:val="Contenido"/>
        <w:numPr>
          <w:ilvl w:val="0"/>
          <w:numId w:val="27"/>
        </w:numPr>
      </w:pPr>
      <w:r>
        <w:t>Por cada hoja deberás tomar una fotografía (legible y nítida).</w:t>
      </w:r>
    </w:p>
    <w:p w:rsidR="00BB71DE" w:rsidRDefault="00BB71DE" w:rsidP="000356F8">
      <w:pPr>
        <w:pStyle w:val="Contenido"/>
        <w:numPr>
          <w:ilvl w:val="0"/>
          <w:numId w:val="27"/>
        </w:numPr>
      </w:pPr>
      <w:r>
        <w:t>Puedes agregar cada fotografía en un archivo de Word, y luego adjuntar este documento</w:t>
      </w:r>
      <w:r w:rsidR="00B53DAF">
        <w:t xml:space="preserve"> en PDF</w:t>
      </w:r>
      <w:r>
        <w:t>.</w:t>
      </w:r>
    </w:p>
    <w:p w:rsidR="00FE2BC9" w:rsidRDefault="00BB71DE" w:rsidP="00E50F04">
      <w:pPr>
        <w:pStyle w:val="Contenido"/>
        <w:numPr>
          <w:ilvl w:val="0"/>
          <w:numId w:val="27"/>
        </w:numPr>
      </w:pPr>
      <w:r>
        <w:t xml:space="preserve">O puedes usar alguna app para el </w:t>
      </w:r>
      <w:r w:rsidR="00BE56AB">
        <w:t>Smartphone</w:t>
      </w:r>
      <w:r>
        <w:t xml:space="preserve">, que te permite sacar las imágenes y guardar todo en PDF. </w:t>
      </w:r>
      <w:r w:rsidR="00BE56AB">
        <w:t>Algunas de ellas son</w:t>
      </w:r>
      <w:r>
        <w:t xml:space="preserve">: </w:t>
      </w:r>
      <w:proofErr w:type="spellStart"/>
      <w:r w:rsidR="00E926A3" w:rsidRPr="00BE56AB">
        <w:rPr>
          <w:i/>
        </w:rPr>
        <w:t>PrimeScanner</w:t>
      </w:r>
      <w:proofErr w:type="spellEnd"/>
      <w:r w:rsidR="00E926A3">
        <w:t xml:space="preserve">, </w:t>
      </w:r>
      <w:proofErr w:type="spellStart"/>
      <w:r w:rsidR="00E926A3" w:rsidRPr="00BE56AB">
        <w:rPr>
          <w:i/>
        </w:rPr>
        <w:t>CamScanner</w:t>
      </w:r>
      <w:proofErr w:type="spellEnd"/>
      <w:r w:rsidR="00E926A3">
        <w:t xml:space="preserve"> o puede</w:t>
      </w:r>
      <w:r w:rsidR="00BE56AB">
        <w:t>s</w:t>
      </w:r>
      <w:r w:rsidR="00E926A3">
        <w:t xml:space="preserve"> buscar en Play Store. </w:t>
      </w:r>
    </w:p>
    <w:p w:rsidR="00E50F04" w:rsidRDefault="008A6781" w:rsidP="008A6781">
      <w:pPr>
        <w:pStyle w:val="Textodestacado"/>
      </w:pPr>
      <w:r>
        <w:lastRenderedPageBreak/>
        <w:t>Aclaración</w:t>
      </w:r>
    </w:p>
    <w:p w:rsidR="008A6781" w:rsidRPr="008A6781" w:rsidRDefault="00736698" w:rsidP="008A6781">
      <w:pPr>
        <w:pStyle w:val="Contenido"/>
        <w:rPr>
          <w:i/>
        </w:rPr>
      </w:pPr>
      <w:r>
        <w:rPr>
          <w:i/>
        </w:rPr>
        <w:t>Esta</w:t>
      </w:r>
      <w:r w:rsidR="008A6781" w:rsidRPr="008A6781">
        <w:rPr>
          <w:i/>
        </w:rPr>
        <w:t xml:space="preserve"> actividad </w:t>
      </w:r>
      <w:r>
        <w:rPr>
          <w:i/>
        </w:rPr>
        <w:t>si</w:t>
      </w:r>
      <w:r w:rsidR="008A6781" w:rsidRPr="008A6781">
        <w:rPr>
          <w:i/>
        </w:rPr>
        <w:t xml:space="preserve"> lleva nota,</w:t>
      </w:r>
      <w:r>
        <w:rPr>
          <w:i/>
        </w:rPr>
        <w:t xml:space="preserve"> y</w:t>
      </w:r>
      <w:r w:rsidR="008A6781" w:rsidRPr="008A6781">
        <w:rPr>
          <w:i/>
        </w:rPr>
        <w:t xml:space="preserve"> </w:t>
      </w:r>
      <w:r>
        <w:rPr>
          <w:i/>
        </w:rPr>
        <w:t>es obligatoria.</w:t>
      </w:r>
    </w:p>
    <w:p w:rsidR="00427749" w:rsidRDefault="00427749" w:rsidP="008A6781">
      <w:pPr>
        <w:pStyle w:val="Textodestacado"/>
      </w:pPr>
    </w:p>
    <w:p w:rsidR="00427749" w:rsidRDefault="00427749" w:rsidP="008A6781">
      <w:pPr>
        <w:pStyle w:val="Textodestacado"/>
      </w:pPr>
    </w:p>
    <w:p w:rsidR="00427749" w:rsidRDefault="00FE2BC9" w:rsidP="00736698">
      <w:pPr>
        <w:pStyle w:val="Textodestacado"/>
      </w:pPr>
      <w:r>
        <w:t xml:space="preserve">Consideraciones </w:t>
      </w:r>
    </w:p>
    <w:p w:rsidR="00427749" w:rsidRPr="00050E94" w:rsidRDefault="00050E94" w:rsidP="00427749">
      <w:pPr>
        <w:pStyle w:val="Contenido"/>
        <w:rPr>
          <w:b/>
        </w:rPr>
      </w:pPr>
      <w:r w:rsidRPr="00050E94">
        <w:rPr>
          <w:b/>
        </w:rPr>
        <w:t>¿Cómo guardar en PDF un archivo de Word?</w:t>
      </w:r>
    </w:p>
    <w:p w:rsidR="00065F59" w:rsidRDefault="00050E94" w:rsidP="00427749">
      <w:pPr>
        <w:pStyle w:val="Contenido"/>
      </w:pPr>
      <w:r>
        <w:t xml:space="preserve">En el siguiente video podrás verlo: </w:t>
      </w:r>
      <w:hyperlink r:id="rId21" w:history="1">
        <w:r>
          <w:rPr>
            <w:rStyle w:val="Hipervnculo"/>
          </w:rPr>
          <w:t>https://www.youtube.com/watch?v=p7MEL4HExBs</w:t>
        </w:r>
      </w:hyperlink>
    </w:p>
    <w:p w:rsidR="00065F59" w:rsidRPr="00065F59" w:rsidRDefault="00065F59" w:rsidP="00065F59"/>
    <w:p w:rsidR="00065F59" w:rsidRPr="00065F59" w:rsidRDefault="00065F59" w:rsidP="00065F59"/>
    <w:p w:rsidR="00065F59" w:rsidRPr="00065F59" w:rsidRDefault="00065F59" w:rsidP="00065F59"/>
    <w:p w:rsidR="00065F59" w:rsidRDefault="00065F59" w:rsidP="00065F59"/>
    <w:p w:rsidR="00065F59" w:rsidRDefault="00065F59" w:rsidP="00065F59"/>
    <w:p w:rsidR="00050E94" w:rsidRDefault="00050E94"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tabs>
          <w:tab w:val="left" w:pos="2731"/>
        </w:tabs>
      </w:pPr>
    </w:p>
    <w:p w:rsidR="00065F59" w:rsidRDefault="00065F59" w:rsidP="00065F59">
      <w:pPr>
        <w:pStyle w:val="Textodestacado"/>
      </w:pPr>
      <w:r>
        <w:lastRenderedPageBreak/>
        <w:t>Páginas del Libro</w:t>
      </w:r>
    </w:p>
    <w:p w:rsidR="00065F59" w:rsidRDefault="00065F59" w:rsidP="00065F59">
      <w:pPr>
        <w:pStyle w:val="Textodestacado"/>
      </w:pPr>
      <w:r>
        <w:rPr>
          <w:noProof/>
          <w:lang w:eastAsia="es-AR"/>
        </w:rPr>
        <w:drawing>
          <wp:inline distT="0" distB="0" distL="0" distR="0" wp14:anchorId="54E7F3E1" wp14:editId="6183DC19">
            <wp:extent cx="5400040" cy="769747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20 at 10.51.03.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7697470"/>
                    </a:xfrm>
                    <a:prstGeom prst="rect">
                      <a:avLst/>
                    </a:prstGeom>
                  </pic:spPr>
                </pic:pic>
              </a:graphicData>
            </a:graphic>
          </wp:inline>
        </w:drawing>
      </w:r>
    </w:p>
    <w:p w:rsidR="00065F59" w:rsidRDefault="00065F59" w:rsidP="00065F59">
      <w:pPr>
        <w:tabs>
          <w:tab w:val="left" w:pos="2731"/>
        </w:tabs>
      </w:pPr>
    </w:p>
    <w:p w:rsidR="00065F59" w:rsidRDefault="00065F59" w:rsidP="00065F59">
      <w:pPr>
        <w:jc w:val="center"/>
      </w:pPr>
    </w:p>
    <w:p w:rsidR="00065F59" w:rsidRDefault="00065F59" w:rsidP="00065F59">
      <w:pPr>
        <w:jc w:val="center"/>
      </w:pPr>
    </w:p>
    <w:p w:rsidR="00065F59" w:rsidRDefault="00065F59" w:rsidP="00065F59">
      <w:pPr>
        <w:jc w:val="center"/>
      </w:pPr>
    </w:p>
    <w:p w:rsidR="00065F59" w:rsidRDefault="00065F59" w:rsidP="00065F59">
      <w:pPr>
        <w:jc w:val="center"/>
      </w:pPr>
      <w:r>
        <w:rPr>
          <w:noProof/>
          <w:lang w:eastAsia="es-AR"/>
        </w:rPr>
        <w:lastRenderedPageBreak/>
        <w:drawing>
          <wp:inline distT="0" distB="0" distL="0" distR="0" wp14:anchorId="4BF2D005" wp14:editId="3D2335F2">
            <wp:extent cx="5400040" cy="7562215"/>
            <wp:effectExtent l="0" t="0" r="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20 at 10.51.06.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7562215"/>
                    </a:xfrm>
                    <a:prstGeom prst="rect">
                      <a:avLst/>
                    </a:prstGeom>
                  </pic:spPr>
                </pic:pic>
              </a:graphicData>
            </a:graphic>
          </wp:inline>
        </w:drawing>
      </w:r>
    </w:p>
    <w:p w:rsidR="00065F59" w:rsidRPr="00065F59" w:rsidRDefault="00065F59" w:rsidP="00065F59"/>
    <w:p w:rsidR="00065F59" w:rsidRDefault="00065F59" w:rsidP="00065F59"/>
    <w:p w:rsidR="00065F59" w:rsidRDefault="00065F59" w:rsidP="00065F59">
      <w:pPr>
        <w:tabs>
          <w:tab w:val="left" w:pos="3614"/>
        </w:tabs>
      </w:pPr>
    </w:p>
    <w:p w:rsidR="00065F59" w:rsidRDefault="00065F59" w:rsidP="00065F59">
      <w:pPr>
        <w:tabs>
          <w:tab w:val="left" w:pos="3614"/>
        </w:tabs>
      </w:pPr>
    </w:p>
    <w:p w:rsidR="00065F59" w:rsidRDefault="00065F59" w:rsidP="00065F59">
      <w:pPr>
        <w:tabs>
          <w:tab w:val="left" w:pos="3614"/>
        </w:tabs>
      </w:pPr>
    </w:p>
    <w:p w:rsidR="00065F59" w:rsidRDefault="00065F59" w:rsidP="00065F59">
      <w:pPr>
        <w:tabs>
          <w:tab w:val="left" w:pos="3614"/>
        </w:tabs>
      </w:pPr>
    </w:p>
    <w:p w:rsidR="00065F59" w:rsidRPr="00065F59" w:rsidRDefault="00065F59" w:rsidP="00065F59">
      <w:pPr>
        <w:tabs>
          <w:tab w:val="left" w:pos="3614"/>
        </w:tabs>
      </w:pPr>
      <w:r>
        <w:rPr>
          <w:noProof/>
          <w:lang w:eastAsia="es-AR"/>
        </w:rPr>
        <w:lastRenderedPageBreak/>
        <w:drawing>
          <wp:inline distT="0" distB="0" distL="0" distR="0" wp14:anchorId="52C3AD22" wp14:editId="37D5E15F">
            <wp:extent cx="5400040" cy="769747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20 at 10.51.09.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7697470"/>
                    </a:xfrm>
                    <a:prstGeom prst="rect">
                      <a:avLst/>
                    </a:prstGeom>
                  </pic:spPr>
                </pic:pic>
              </a:graphicData>
            </a:graphic>
          </wp:inline>
        </w:drawing>
      </w:r>
    </w:p>
    <w:sectPr w:rsidR="00065F59" w:rsidRPr="00065F59" w:rsidSect="00F64497">
      <w:headerReference w:type="default" r:id="rId25"/>
      <w:footerReference w:type="default" r:id="rId26"/>
      <w:pgSz w:w="11906" w:h="16838" w:code="9"/>
      <w:pgMar w:top="1276" w:right="936" w:bottom="765"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45C" w:rsidRDefault="00E3345C">
      <w:r>
        <w:separator/>
      </w:r>
    </w:p>
    <w:p w:rsidR="00E3345C" w:rsidRDefault="00E3345C"/>
  </w:endnote>
  <w:endnote w:type="continuationSeparator" w:id="0">
    <w:p w:rsidR="00E3345C" w:rsidRDefault="00E3345C">
      <w:r>
        <w:continuationSeparator/>
      </w:r>
    </w:p>
    <w:p w:rsidR="00E3345C" w:rsidRDefault="00E334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CaslonPro-Regular">
    <w:altName w:val="Times New Roman"/>
    <w:panose1 w:val="00000000000000000000"/>
    <w:charset w:val="00"/>
    <w:family w:val="roman"/>
    <w:notTrueType/>
    <w:pitch w:val="default"/>
  </w:font>
  <w:font w:name="ACaslonPro-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594666982"/>
      <w:docPartObj>
        <w:docPartGallery w:val="Page Numbers (Bottom of Page)"/>
        <w:docPartUnique/>
      </w:docPartObj>
    </w:sdtPr>
    <w:sdtEndPr/>
    <w:sdtContent>
      <w:p w:rsidR="00151F76" w:rsidRDefault="00151F76">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FC3390">
          <w:rPr>
            <w:noProof/>
            <w:lang w:bidi="es-ES"/>
          </w:rPr>
          <w:t>12</w:t>
        </w:r>
        <w:r>
          <w:rPr>
            <w:noProof/>
            <w:lang w:bidi="es-ES"/>
          </w:rPr>
          <w:fldChar w:fldCharType="end"/>
        </w:r>
      </w:p>
    </w:sdtContent>
  </w:sdt>
  <w:p w:rsidR="00151F76" w:rsidRDefault="00151F76">
    <w:pPr>
      <w:pStyle w:val="Piedepgina"/>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45C" w:rsidRDefault="00E3345C">
      <w:r>
        <w:separator/>
      </w:r>
    </w:p>
    <w:p w:rsidR="00E3345C" w:rsidRDefault="00E3345C"/>
  </w:footnote>
  <w:footnote w:type="continuationSeparator" w:id="0">
    <w:p w:rsidR="00E3345C" w:rsidRDefault="00E3345C">
      <w:r>
        <w:continuationSeparator/>
      </w:r>
    </w:p>
    <w:p w:rsidR="00E3345C" w:rsidRDefault="00E3345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373545" w:themeColor="text2"/>
        <w:left w:val="single" w:sz="36" w:space="0" w:color="373545" w:themeColor="text2"/>
        <w:bottom w:val="single" w:sz="36" w:space="0" w:color="373545" w:themeColor="text2"/>
        <w:right w:val="single" w:sz="36" w:space="0" w:color="373545" w:themeColor="text2"/>
        <w:insideH w:val="single" w:sz="36" w:space="0" w:color="373545" w:themeColor="text2"/>
        <w:insideV w:val="single" w:sz="36" w:space="0" w:color="373545" w:themeColor="text2"/>
      </w:tblBorders>
      <w:tblLook w:val="0000" w:firstRow="0" w:lastRow="0" w:firstColumn="0" w:lastColumn="0" w:noHBand="0" w:noVBand="0"/>
    </w:tblPr>
    <w:tblGrid>
      <w:gridCol w:w="10035"/>
    </w:tblGrid>
    <w:tr w:rsidR="00151F76" w:rsidTr="00360494">
      <w:trPr>
        <w:trHeight w:val="978"/>
      </w:trPr>
      <w:tc>
        <w:tcPr>
          <w:tcW w:w="10035" w:type="dxa"/>
          <w:tcBorders>
            <w:top w:val="nil"/>
            <w:left w:val="nil"/>
            <w:bottom w:val="single" w:sz="36" w:space="0" w:color="5D739A" w:themeColor="accent3"/>
            <w:right w:val="nil"/>
          </w:tcBorders>
        </w:tcPr>
        <w:p w:rsidR="00151F76" w:rsidRDefault="00151F76">
          <w:pPr>
            <w:pStyle w:val="Encabezado"/>
            <w:rPr>
              <w:noProof/>
            </w:rPr>
          </w:pPr>
          <w:r>
            <w:rPr>
              <w:noProof/>
              <w:lang w:val="es-AR" w:eastAsia="es-AR"/>
            </w:rPr>
            <w:drawing>
              <wp:anchor distT="0" distB="0" distL="114300" distR="114300" simplePos="0" relativeHeight="251658240" behindDoc="0" locked="0" layoutInCell="1" allowOverlap="1" wp14:anchorId="46F03CEF" wp14:editId="095E79BD">
                <wp:simplePos x="0" y="0"/>
                <wp:positionH relativeFrom="column">
                  <wp:posOffset>5213985</wp:posOffset>
                </wp:positionH>
                <wp:positionV relativeFrom="paragraph">
                  <wp:posOffset>9525</wp:posOffset>
                </wp:positionV>
                <wp:extent cx="1085850" cy="551815"/>
                <wp:effectExtent l="0" t="0" r="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LOGO EES N° 24 PNG.png"/>
                        <pic:cNvPicPr/>
                      </pic:nvPicPr>
                      <pic:blipFill rotWithShape="1">
                        <a:blip r:embed="rId1" cstate="print">
                          <a:extLst>
                            <a:ext uri="{28A0092B-C50C-407E-A947-70E740481C1C}">
                              <a14:useLocalDpi xmlns:a14="http://schemas.microsoft.com/office/drawing/2010/main" val="0"/>
                            </a:ext>
                          </a:extLst>
                        </a:blip>
                        <a:srcRect l="9929" t="15005" r="14556" b="33824"/>
                        <a:stretch/>
                      </pic:blipFill>
                      <pic:spPr bwMode="auto">
                        <a:xfrm>
                          <a:off x="0" y="0"/>
                          <a:ext cx="1085850" cy="551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1F76" w:rsidRPr="005D0B6B" w:rsidRDefault="00C35E8F" w:rsidP="00C35E8F">
          <w:pPr>
            <w:tabs>
              <w:tab w:val="left" w:pos="3960"/>
            </w:tabs>
          </w:pPr>
          <w:r>
            <w:t>MEDIOS ALTERNATIVOS</w:t>
          </w:r>
        </w:p>
      </w:tc>
    </w:tr>
  </w:tbl>
  <w:p w:rsidR="00151F76" w:rsidRDefault="00151F76" w:rsidP="00D077E9">
    <w:pPr>
      <w:pStyle w:val="Encabezado"/>
      <w:rPr>
        <w:noProof/>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901CF"/>
    <w:multiLevelType w:val="multilevel"/>
    <w:tmpl w:val="2EF49578"/>
    <w:lvl w:ilvl="0">
      <w:start w:val="1"/>
      <w:numFmt w:val="decimal"/>
      <w:lvlText w:val="%1."/>
      <w:lvlJc w:val="left"/>
      <w:pPr>
        <w:ind w:left="720" w:hanging="72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D477F6C"/>
    <w:multiLevelType w:val="hybridMultilevel"/>
    <w:tmpl w:val="342005BE"/>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DD01E54"/>
    <w:multiLevelType w:val="hybridMultilevel"/>
    <w:tmpl w:val="6C3CB20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0E772B36"/>
    <w:multiLevelType w:val="hybridMultilevel"/>
    <w:tmpl w:val="E000213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FC09BE"/>
    <w:multiLevelType w:val="hybridMultilevel"/>
    <w:tmpl w:val="BFBAC4F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10483EE3"/>
    <w:multiLevelType w:val="multilevel"/>
    <w:tmpl w:val="B7605452"/>
    <w:lvl w:ilvl="0">
      <w:start w:val="1"/>
      <w:numFmt w:val="decimal"/>
      <w:lvlText w:val="%1."/>
      <w:lvlJc w:val="left"/>
      <w:pPr>
        <w:ind w:left="720" w:hanging="720"/>
      </w:pPr>
      <w:rPr>
        <w:rFonts w:hint="default"/>
        <w:b/>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2394AA6"/>
    <w:multiLevelType w:val="multilevel"/>
    <w:tmpl w:val="78FCC5B8"/>
    <w:lvl w:ilvl="0">
      <w:start w:val="1"/>
      <w:numFmt w:val="decimal"/>
      <w:lvlText w:val="%1."/>
      <w:lvlJc w:val="left"/>
      <w:pPr>
        <w:ind w:left="720" w:hanging="720"/>
      </w:pPr>
      <w:rPr>
        <w:rFonts w:hint="default"/>
        <w:b/>
      </w:rPr>
    </w:lvl>
    <w:lvl w:ilvl="1">
      <w:start w:val="1"/>
      <w:numFmt w:val="lowerLetter"/>
      <w:lvlText w:val="%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78B606B"/>
    <w:multiLevelType w:val="hybridMultilevel"/>
    <w:tmpl w:val="69BA9264"/>
    <w:lvl w:ilvl="0" w:tplc="79703810">
      <w:start w:val="1"/>
      <w:numFmt w:val="decimal"/>
      <w:lvlText w:val="%1."/>
      <w:lvlJc w:val="left"/>
      <w:pPr>
        <w:ind w:left="720" w:hanging="360"/>
      </w:pPr>
      <w:rPr>
        <w:rFonts w:hint="default"/>
        <w:b/>
        <w:color w:val="7E7B99" w:themeColor="text2" w:themeTint="99"/>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AF85A89"/>
    <w:multiLevelType w:val="hybridMultilevel"/>
    <w:tmpl w:val="03C4EB0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B06752E"/>
    <w:multiLevelType w:val="hybridMultilevel"/>
    <w:tmpl w:val="477A87D0"/>
    <w:lvl w:ilvl="0" w:tplc="3558C55E">
      <w:start w:val="1"/>
      <w:numFmt w:val="decimal"/>
      <w:lvlText w:val="%1."/>
      <w:lvlJc w:val="left"/>
      <w:pPr>
        <w:ind w:left="720" w:hanging="72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15:restartNumberingAfterBreak="0">
    <w:nsid w:val="20145DC4"/>
    <w:multiLevelType w:val="hybridMultilevel"/>
    <w:tmpl w:val="D3FC10D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205511AF"/>
    <w:multiLevelType w:val="multilevel"/>
    <w:tmpl w:val="44EC7992"/>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21C4EFD"/>
    <w:multiLevelType w:val="hybridMultilevel"/>
    <w:tmpl w:val="3C80505E"/>
    <w:lvl w:ilvl="0" w:tplc="8884D6D4">
      <w:start w:val="1"/>
      <w:numFmt w:val="lowerLetter"/>
      <w:lvlText w:val="%1."/>
      <w:lvlJc w:val="left"/>
      <w:pPr>
        <w:ind w:left="1080" w:hanging="360"/>
      </w:pPr>
      <w:rPr>
        <w: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29B65D36"/>
    <w:multiLevelType w:val="hybridMultilevel"/>
    <w:tmpl w:val="528EA9DE"/>
    <w:lvl w:ilvl="0" w:tplc="FEA476F0">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287BC9"/>
    <w:multiLevelType w:val="hybridMultilevel"/>
    <w:tmpl w:val="3252E352"/>
    <w:lvl w:ilvl="0" w:tplc="62AAA1D6">
      <w:start w:val="1"/>
      <w:numFmt w:val="decimal"/>
      <w:lvlText w:val="%1."/>
      <w:lvlJc w:val="lef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A39152F"/>
    <w:multiLevelType w:val="hybridMultilevel"/>
    <w:tmpl w:val="241A50B0"/>
    <w:lvl w:ilvl="0" w:tplc="C3341DC6">
      <w:start w:val="1"/>
      <w:numFmt w:val="decimal"/>
      <w:lvlText w:val="%1."/>
      <w:lvlJc w:val="left"/>
      <w:pPr>
        <w:ind w:left="720" w:hanging="360"/>
      </w:pPr>
      <w:rPr>
        <w:b/>
        <w:color w:val="7E7B99" w:themeColor="text2" w:themeTint="99"/>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AB51097"/>
    <w:multiLevelType w:val="hybridMultilevel"/>
    <w:tmpl w:val="46163F28"/>
    <w:lvl w:ilvl="0" w:tplc="2C0A0001">
      <w:start w:val="1"/>
      <w:numFmt w:val="bullet"/>
      <w:lvlText w:val=""/>
      <w:lvlJc w:val="left"/>
      <w:pPr>
        <w:ind w:left="720" w:hanging="360"/>
      </w:pPr>
      <w:rPr>
        <w:rFonts w:ascii="Symbol" w:hAnsi="Symbol" w:hint="default"/>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C87001E"/>
    <w:multiLevelType w:val="hybridMultilevel"/>
    <w:tmpl w:val="0A269326"/>
    <w:lvl w:ilvl="0" w:tplc="ACEA07D2">
      <w:start w:val="1"/>
      <w:numFmt w:val="lowerLetter"/>
      <w:lvlText w:val="%1."/>
      <w:lvlJc w:val="left"/>
      <w:pPr>
        <w:ind w:left="1080" w:hanging="360"/>
      </w:pPr>
      <w:rPr>
        <w: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304A40DF"/>
    <w:multiLevelType w:val="hybridMultilevel"/>
    <w:tmpl w:val="E7EAB1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36B4805"/>
    <w:multiLevelType w:val="hybridMultilevel"/>
    <w:tmpl w:val="4BA6B37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3C37517"/>
    <w:multiLevelType w:val="hybridMultilevel"/>
    <w:tmpl w:val="7D8E1B5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2265D14"/>
    <w:multiLevelType w:val="hybridMultilevel"/>
    <w:tmpl w:val="E5DA634A"/>
    <w:lvl w:ilvl="0" w:tplc="A6E05834">
      <w:start w:val="1"/>
      <w:numFmt w:val="decimal"/>
      <w:lvlText w:val="%1."/>
      <w:lvlJc w:val="left"/>
      <w:pPr>
        <w:ind w:left="720" w:hanging="360"/>
      </w:pPr>
      <w:rPr>
        <w:rFonts w:hint="default"/>
        <w:b/>
        <w:color w:val="864EA8" w:themeColor="accent1"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6F4545D"/>
    <w:multiLevelType w:val="hybridMultilevel"/>
    <w:tmpl w:val="93268A0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82A3556"/>
    <w:multiLevelType w:val="hybridMultilevel"/>
    <w:tmpl w:val="E26E4E4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88976C4"/>
    <w:multiLevelType w:val="hybridMultilevel"/>
    <w:tmpl w:val="1FE260FC"/>
    <w:lvl w:ilvl="0" w:tplc="2C1C7298">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A6A02C0"/>
    <w:multiLevelType w:val="hybridMultilevel"/>
    <w:tmpl w:val="5B88C4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BF41F15"/>
    <w:multiLevelType w:val="hybridMultilevel"/>
    <w:tmpl w:val="5D5C025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4C55FD2"/>
    <w:multiLevelType w:val="hybridMultilevel"/>
    <w:tmpl w:val="67EC231A"/>
    <w:lvl w:ilvl="0" w:tplc="2C0A0001">
      <w:start w:val="1"/>
      <w:numFmt w:val="bullet"/>
      <w:lvlText w:val=""/>
      <w:lvlJc w:val="left"/>
      <w:pPr>
        <w:ind w:left="720" w:hanging="360"/>
      </w:pPr>
      <w:rPr>
        <w:rFonts w:ascii="Symbol" w:hAnsi="Symbol" w:hint="default"/>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780178F"/>
    <w:multiLevelType w:val="hybridMultilevel"/>
    <w:tmpl w:val="F62694C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9694749"/>
    <w:multiLevelType w:val="hybridMultilevel"/>
    <w:tmpl w:val="1CBA94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CE87639"/>
    <w:multiLevelType w:val="hybridMultilevel"/>
    <w:tmpl w:val="636C9ED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0CB114F"/>
    <w:multiLevelType w:val="hybridMultilevel"/>
    <w:tmpl w:val="4A62231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2BF12E4"/>
    <w:multiLevelType w:val="hybridMultilevel"/>
    <w:tmpl w:val="BD1EDE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60F189F"/>
    <w:multiLevelType w:val="hybridMultilevel"/>
    <w:tmpl w:val="9E88378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87F2687"/>
    <w:multiLevelType w:val="hybridMultilevel"/>
    <w:tmpl w:val="62968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91357C5"/>
    <w:multiLevelType w:val="hybridMultilevel"/>
    <w:tmpl w:val="E2F693C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EF27BFA"/>
    <w:multiLevelType w:val="multilevel"/>
    <w:tmpl w:val="1BBC856E"/>
    <w:lvl w:ilvl="0">
      <w:start w:val="3"/>
      <w:numFmt w:val="decimal"/>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78411CF2"/>
    <w:multiLevelType w:val="hybridMultilevel"/>
    <w:tmpl w:val="340AEA80"/>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8" w15:restartNumberingAfterBreak="0">
    <w:nsid w:val="7C1911D2"/>
    <w:multiLevelType w:val="hybridMultilevel"/>
    <w:tmpl w:val="8B863A0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E347114"/>
    <w:multiLevelType w:val="hybridMultilevel"/>
    <w:tmpl w:val="BD1EA01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18"/>
  </w:num>
  <w:num w:numId="4">
    <w:abstractNumId w:val="31"/>
  </w:num>
  <w:num w:numId="5">
    <w:abstractNumId w:val="20"/>
  </w:num>
  <w:num w:numId="6">
    <w:abstractNumId w:val="23"/>
  </w:num>
  <w:num w:numId="7">
    <w:abstractNumId w:val="39"/>
  </w:num>
  <w:num w:numId="8">
    <w:abstractNumId w:val="28"/>
  </w:num>
  <w:num w:numId="9">
    <w:abstractNumId w:val="35"/>
  </w:num>
  <w:num w:numId="10">
    <w:abstractNumId w:val="38"/>
  </w:num>
  <w:num w:numId="11">
    <w:abstractNumId w:val="21"/>
  </w:num>
  <w:num w:numId="12">
    <w:abstractNumId w:val="7"/>
  </w:num>
  <w:num w:numId="13">
    <w:abstractNumId w:val="3"/>
  </w:num>
  <w:num w:numId="14">
    <w:abstractNumId w:val="8"/>
  </w:num>
  <w:num w:numId="15">
    <w:abstractNumId w:val="22"/>
  </w:num>
  <w:num w:numId="16">
    <w:abstractNumId w:val="15"/>
  </w:num>
  <w:num w:numId="17">
    <w:abstractNumId w:val="33"/>
  </w:num>
  <w:num w:numId="18">
    <w:abstractNumId w:val="25"/>
  </w:num>
  <w:num w:numId="19">
    <w:abstractNumId w:val="13"/>
  </w:num>
  <w:num w:numId="20">
    <w:abstractNumId w:val="9"/>
  </w:num>
  <w:num w:numId="21">
    <w:abstractNumId w:val="36"/>
  </w:num>
  <w:num w:numId="22">
    <w:abstractNumId w:val="11"/>
  </w:num>
  <w:num w:numId="23">
    <w:abstractNumId w:val="2"/>
  </w:num>
  <w:num w:numId="24">
    <w:abstractNumId w:val="0"/>
  </w:num>
  <w:num w:numId="25">
    <w:abstractNumId w:val="6"/>
  </w:num>
  <w:num w:numId="26">
    <w:abstractNumId w:val="5"/>
  </w:num>
  <w:num w:numId="27">
    <w:abstractNumId w:val="32"/>
  </w:num>
  <w:num w:numId="28">
    <w:abstractNumId w:val="4"/>
  </w:num>
  <w:num w:numId="29">
    <w:abstractNumId w:val="10"/>
  </w:num>
  <w:num w:numId="30">
    <w:abstractNumId w:val="34"/>
  </w:num>
  <w:num w:numId="31">
    <w:abstractNumId w:val="27"/>
  </w:num>
  <w:num w:numId="32">
    <w:abstractNumId w:val="24"/>
  </w:num>
  <w:num w:numId="33">
    <w:abstractNumId w:val="37"/>
  </w:num>
  <w:num w:numId="34">
    <w:abstractNumId w:val="1"/>
  </w:num>
  <w:num w:numId="35">
    <w:abstractNumId w:val="14"/>
  </w:num>
  <w:num w:numId="36">
    <w:abstractNumId w:val="17"/>
  </w:num>
  <w:num w:numId="37">
    <w:abstractNumId w:val="29"/>
  </w:num>
  <w:num w:numId="38">
    <w:abstractNumId w:val="26"/>
  </w:num>
  <w:num w:numId="39">
    <w:abstractNumId w:val="12"/>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5C5"/>
    <w:rsid w:val="000020F6"/>
    <w:rsid w:val="000043E7"/>
    <w:rsid w:val="0002482E"/>
    <w:rsid w:val="00026F3C"/>
    <w:rsid w:val="000356F8"/>
    <w:rsid w:val="00050324"/>
    <w:rsid w:val="00050E4B"/>
    <w:rsid w:val="00050E94"/>
    <w:rsid w:val="00065F59"/>
    <w:rsid w:val="00070248"/>
    <w:rsid w:val="00074083"/>
    <w:rsid w:val="000747A0"/>
    <w:rsid w:val="00082D64"/>
    <w:rsid w:val="00086002"/>
    <w:rsid w:val="000952F9"/>
    <w:rsid w:val="00096F52"/>
    <w:rsid w:val="000A0150"/>
    <w:rsid w:val="000B405F"/>
    <w:rsid w:val="000B6518"/>
    <w:rsid w:val="000C1E33"/>
    <w:rsid w:val="000C560B"/>
    <w:rsid w:val="000E2A8D"/>
    <w:rsid w:val="000E63C9"/>
    <w:rsid w:val="000F0368"/>
    <w:rsid w:val="000F4A45"/>
    <w:rsid w:val="00116AAE"/>
    <w:rsid w:val="001170D6"/>
    <w:rsid w:val="00130E9D"/>
    <w:rsid w:val="00150A6D"/>
    <w:rsid w:val="00151F76"/>
    <w:rsid w:val="0015354A"/>
    <w:rsid w:val="00160D21"/>
    <w:rsid w:val="00166804"/>
    <w:rsid w:val="0016681E"/>
    <w:rsid w:val="00173C19"/>
    <w:rsid w:val="00185B35"/>
    <w:rsid w:val="00191646"/>
    <w:rsid w:val="001C6F09"/>
    <w:rsid w:val="001E7043"/>
    <w:rsid w:val="001F2BC8"/>
    <w:rsid w:val="001F5F6B"/>
    <w:rsid w:val="00200EF8"/>
    <w:rsid w:val="0023048B"/>
    <w:rsid w:val="0023315C"/>
    <w:rsid w:val="002360BE"/>
    <w:rsid w:val="00243EBC"/>
    <w:rsid w:val="0024678D"/>
    <w:rsid w:val="00246A35"/>
    <w:rsid w:val="0027463F"/>
    <w:rsid w:val="00282260"/>
    <w:rsid w:val="00284348"/>
    <w:rsid w:val="00294F37"/>
    <w:rsid w:val="00295306"/>
    <w:rsid w:val="002A0CA1"/>
    <w:rsid w:val="002A1A85"/>
    <w:rsid w:val="002A6861"/>
    <w:rsid w:val="002B7822"/>
    <w:rsid w:val="002C2CD0"/>
    <w:rsid w:val="002E525F"/>
    <w:rsid w:val="002E6381"/>
    <w:rsid w:val="002F51F5"/>
    <w:rsid w:val="003107C7"/>
    <w:rsid w:val="00312137"/>
    <w:rsid w:val="00315F78"/>
    <w:rsid w:val="00330359"/>
    <w:rsid w:val="00334509"/>
    <w:rsid w:val="0033762F"/>
    <w:rsid w:val="00337880"/>
    <w:rsid w:val="00337BDC"/>
    <w:rsid w:val="00354575"/>
    <w:rsid w:val="00360494"/>
    <w:rsid w:val="003651AF"/>
    <w:rsid w:val="003654BE"/>
    <w:rsid w:val="00366C7E"/>
    <w:rsid w:val="00376484"/>
    <w:rsid w:val="00376FC2"/>
    <w:rsid w:val="003773AD"/>
    <w:rsid w:val="003806E6"/>
    <w:rsid w:val="00384EA3"/>
    <w:rsid w:val="00395D2B"/>
    <w:rsid w:val="003A39A1"/>
    <w:rsid w:val="003C2191"/>
    <w:rsid w:val="003C7089"/>
    <w:rsid w:val="003D3863"/>
    <w:rsid w:val="003D5FE0"/>
    <w:rsid w:val="003D7A8F"/>
    <w:rsid w:val="003E23D3"/>
    <w:rsid w:val="003E2997"/>
    <w:rsid w:val="003F2EC0"/>
    <w:rsid w:val="00404A70"/>
    <w:rsid w:val="00405588"/>
    <w:rsid w:val="004110DE"/>
    <w:rsid w:val="00412342"/>
    <w:rsid w:val="00412529"/>
    <w:rsid w:val="004242DF"/>
    <w:rsid w:val="00427749"/>
    <w:rsid w:val="0043572A"/>
    <w:rsid w:val="0044085A"/>
    <w:rsid w:val="0044231B"/>
    <w:rsid w:val="00461E69"/>
    <w:rsid w:val="00472D2E"/>
    <w:rsid w:val="004838E0"/>
    <w:rsid w:val="004928C2"/>
    <w:rsid w:val="004A2FA5"/>
    <w:rsid w:val="004A4503"/>
    <w:rsid w:val="004B21A5"/>
    <w:rsid w:val="004B350F"/>
    <w:rsid w:val="004B4703"/>
    <w:rsid w:val="004D1042"/>
    <w:rsid w:val="004E1256"/>
    <w:rsid w:val="004E5BD3"/>
    <w:rsid w:val="004E5FEE"/>
    <w:rsid w:val="004E6F12"/>
    <w:rsid w:val="004F75C4"/>
    <w:rsid w:val="005037F0"/>
    <w:rsid w:val="00511A07"/>
    <w:rsid w:val="00516A86"/>
    <w:rsid w:val="005275F6"/>
    <w:rsid w:val="00535E53"/>
    <w:rsid w:val="00536C3C"/>
    <w:rsid w:val="0053781C"/>
    <w:rsid w:val="005455CE"/>
    <w:rsid w:val="00550EE1"/>
    <w:rsid w:val="0056229A"/>
    <w:rsid w:val="005631C7"/>
    <w:rsid w:val="00572102"/>
    <w:rsid w:val="0058067B"/>
    <w:rsid w:val="0059737C"/>
    <w:rsid w:val="005A2EC4"/>
    <w:rsid w:val="005C4D6F"/>
    <w:rsid w:val="005D0B6B"/>
    <w:rsid w:val="005E44BF"/>
    <w:rsid w:val="005F1BB0"/>
    <w:rsid w:val="005F54C3"/>
    <w:rsid w:val="005F6657"/>
    <w:rsid w:val="006065EA"/>
    <w:rsid w:val="0060687C"/>
    <w:rsid w:val="006413E0"/>
    <w:rsid w:val="00642AC5"/>
    <w:rsid w:val="006463FA"/>
    <w:rsid w:val="00656C4D"/>
    <w:rsid w:val="006573F4"/>
    <w:rsid w:val="00690ABD"/>
    <w:rsid w:val="006A0A3B"/>
    <w:rsid w:val="006B15D8"/>
    <w:rsid w:val="006D10D8"/>
    <w:rsid w:val="006E5716"/>
    <w:rsid w:val="00701E82"/>
    <w:rsid w:val="00717823"/>
    <w:rsid w:val="007226F8"/>
    <w:rsid w:val="007302B3"/>
    <w:rsid w:val="00730733"/>
    <w:rsid w:val="007309A6"/>
    <w:rsid w:val="00730E3A"/>
    <w:rsid w:val="00736698"/>
    <w:rsid w:val="00736AAF"/>
    <w:rsid w:val="00737874"/>
    <w:rsid w:val="007426F1"/>
    <w:rsid w:val="00752307"/>
    <w:rsid w:val="00752D98"/>
    <w:rsid w:val="00755AF3"/>
    <w:rsid w:val="00762DBF"/>
    <w:rsid w:val="00765B2A"/>
    <w:rsid w:val="00783A34"/>
    <w:rsid w:val="007953C1"/>
    <w:rsid w:val="007A10D1"/>
    <w:rsid w:val="007C01F2"/>
    <w:rsid w:val="007C6B52"/>
    <w:rsid w:val="007C7434"/>
    <w:rsid w:val="007D127A"/>
    <w:rsid w:val="007D16C5"/>
    <w:rsid w:val="007D1F25"/>
    <w:rsid w:val="007D6906"/>
    <w:rsid w:val="007D781E"/>
    <w:rsid w:val="007F198F"/>
    <w:rsid w:val="007F320A"/>
    <w:rsid w:val="008201AA"/>
    <w:rsid w:val="00833800"/>
    <w:rsid w:val="00835E61"/>
    <w:rsid w:val="00862FE4"/>
    <w:rsid w:val="0086389A"/>
    <w:rsid w:val="008651E7"/>
    <w:rsid w:val="0087605E"/>
    <w:rsid w:val="00881B15"/>
    <w:rsid w:val="00886031"/>
    <w:rsid w:val="008941AE"/>
    <w:rsid w:val="00895E5C"/>
    <w:rsid w:val="008A6781"/>
    <w:rsid w:val="008B1323"/>
    <w:rsid w:val="008B1FEE"/>
    <w:rsid w:val="008C4E20"/>
    <w:rsid w:val="008E7AA5"/>
    <w:rsid w:val="008F13B9"/>
    <w:rsid w:val="00903C32"/>
    <w:rsid w:val="00904F1F"/>
    <w:rsid w:val="00905D96"/>
    <w:rsid w:val="0091458D"/>
    <w:rsid w:val="00916B16"/>
    <w:rsid w:val="00916D11"/>
    <w:rsid w:val="009173B9"/>
    <w:rsid w:val="0093335D"/>
    <w:rsid w:val="0093392A"/>
    <w:rsid w:val="0093613E"/>
    <w:rsid w:val="009421FD"/>
    <w:rsid w:val="00943026"/>
    <w:rsid w:val="00947D23"/>
    <w:rsid w:val="00966B81"/>
    <w:rsid w:val="009734DD"/>
    <w:rsid w:val="00977F79"/>
    <w:rsid w:val="0099798D"/>
    <w:rsid w:val="009B3B92"/>
    <w:rsid w:val="009C3EBF"/>
    <w:rsid w:val="009C6B92"/>
    <w:rsid w:val="009C7720"/>
    <w:rsid w:val="009D1A23"/>
    <w:rsid w:val="009D1E52"/>
    <w:rsid w:val="009D36CD"/>
    <w:rsid w:val="009F55BD"/>
    <w:rsid w:val="00A143EC"/>
    <w:rsid w:val="00A2208F"/>
    <w:rsid w:val="00A23AFA"/>
    <w:rsid w:val="00A31B3E"/>
    <w:rsid w:val="00A368CE"/>
    <w:rsid w:val="00A40224"/>
    <w:rsid w:val="00A5158B"/>
    <w:rsid w:val="00A532F3"/>
    <w:rsid w:val="00A570B4"/>
    <w:rsid w:val="00A64659"/>
    <w:rsid w:val="00A66954"/>
    <w:rsid w:val="00A7141C"/>
    <w:rsid w:val="00A83706"/>
    <w:rsid w:val="00A846E5"/>
    <w:rsid w:val="00A8489E"/>
    <w:rsid w:val="00A9318D"/>
    <w:rsid w:val="00AB02A7"/>
    <w:rsid w:val="00AC29F3"/>
    <w:rsid w:val="00AE1A4B"/>
    <w:rsid w:val="00AE263C"/>
    <w:rsid w:val="00AF2568"/>
    <w:rsid w:val="00B0522C"/>
    <w:rsid w:val="00B208A2"/>
    <w:rsid w:val="00B231E5"/>
    <w:rsid w:val="00B322E9"/>
    <w:rsid w:val="00B35DC6"/>
    <w:rsid w:val="00B430A5"/>
    <w:rsid w:val="00B53DAF"/>
    <w:rsid w:val="00B56F0E"/>
    <w:rsid w:val="00B85D12"/>
    <w:rsid w:val="00BA067A"/>
    <w:rsid w:val="00BB5465"/>
    <w:rsid w:val="00BB71DE"/>
    <w:rsid w:val="00BC3E43"/>
    <w:rsid w:val="00BE1E01"/>
    <w:rsid w:val="00BE31FE"/>
    <w:rsid w:val="00BE56AB"/>
    <w:rsid w:val="00BE6B0E"/>
    <w:rsid w:val="00BF10FA"/>
    <w:rsid w:val="00BF1D81"/>
    <w:rsid w:val="00C02B87"/>
    <w:rsid w:val="00C03C36"/>
    <w:rsid w:val="00C04134"/>
    <w:rsid w:val="00C075C5"/>
    <w:rsid w:val="00C13F2E"/>
    <w:rsid w:val="00C166EE"/>
    <w:rsid w:val="00C21620"/>
    <w:rsid w:val="00C31C76"/>
    <w:rsid w:val="00C35E8F"/>
    <w:rsid w:val="00C4086D"/>
    <w:rsid w:val="00C51F9E"/>
    <w:rsid w:val="00C601FC"/>
    <w:rsid w:val="00C63579"/>
    <w:rsid w:val="00C75555"/>
    <w:rsid w:val="00C81CEF"/>
    <w:rsid w:val="00C91152"/>
    <w:rsid w:val="00CA1896"/>
    <w:rsid w:val="00CA7CBB"/>
    <w:rsid w:val="00CB006C"/>
    <w:rsid w:val="00CB374E"/>
    <w:rsid w:val="00CB5B28"/>
    <w:rsid w:val="00CB7D23"/>
    <w:rsid w:val="00CE4802"/>
    <w:rsid w:val="00CE4C12"/>
    <w:rsid w:val="00CE64C4"/>
    <w:rsid w:val="00CF5371"/>
    <w:rsid w:val="00CF538E"/>
    <w:rsid w:val="00D0323A"/>
    <w:rsid w:val="00D0559F"/>
    <w:rsid w:val="00D05E68"/>
    <w:rsid w:val="00D064B5"/>
    <w:rsid w:val="00D06FF7"/>
    <w:rsid w:val="00D077E9"/>
    <w:rsid w:val="00D12199"/>
    <w:rsid w:val="00D260E9"/>
    <w:rsid w:val="00D4049C"/>
    <w:rsid w:val="00D42CB7"/>
    <w:rsid w:val="00D5413D"/>
    <w:rsid w:val="00D550AA"/>
    <w:rsid w:val="00D570A9"/>
    <w:rsid w:val="00D62629"/>
    <w:rsid w:val="00D6398B"/>
    <w:rsid w:val="00D704FA"/>
    <w:rsid w:val="00D70D02"/>
    <w:rsid w:val="00D770C7"/>
    <w:rsid w:val="00D86945"/>
    <w:rsid w:val="00D90290"/>
    <w:rsid w:val="00DA2AC1"/>
    <w:rsid w:val="00DA3055"/>
    <w:rsid w:val="00DA4E70"/>
    <w:rsid w:val="00DB770E"/>
    <w:rsid w:val="00DC2EDD"/>
    <w:rsid w:val="00DC706A"/>
    <w:rsid w:val="00DD152F"/>
    <w:rsid w:val="00DD72F3"/>
    <w:rsid w:val="00DE1179"/>
    <w:rsid w:val="00DE213F"/>
    <w:rsid w:val="00DF027C"/>
    <w:rsid w:val="00E00A32"/>
    <w:rsid w:val="00E141C7"/>
    <w:rsid w:val="00E15648"/>
    <w:rsid w:val="00E22ACD"/>
    <w:rsid w:val="00E27FC3"/>
    <w:rsid w:val="00E3345C"/>
    <w:rsid w:val="00E43D73"/>
    <w:rsid w:val="00E50F04"/>
    <w:rsid w:val="00E571D5"/>
    <w:rsid w:val="00E60BCB"/>
    <w:rsid w:val="00E620B0"/>
    <w:rsid w:val="00E73A8D"/>
    <w:rsid w:val="00E81B40"/>
    <w:rsid w:val="00E82C67"/>
    <w:rsid w:val="00E923D8"/>
    <w:rsid w:val="00E926A3"/>
    <w:rsid w:val="00EA0FF6"/>
    <w:rsid w:val="00EB2D9F"/>
    <w:rsid w:val="00ED0279"/>
    <w:rsid w:val="00ED1565"/>
    <w:rsid w:val="00EE40E3"/>
    <w:rsid w:val="00EE4A73"/>
    <w:rsid w:val="00EF2DCA"/>
    <w:rsid w:val="00EF555B"/>
    <w:rsid w:val="00F027BB"/>
    <w:rsid w:val="00F04D5A"/>
    <w:rsid w:val="00F11DCF"/>
    <w:rsid w:val="00F1536F"/>
    <w:rsid w:val="00F162EA"/>
    <w:rsid w:val="00F16F63"/>
    <w:rsid w:val="00F35C15"/>
    <w:rsid w:val="00F408BF"/>
    <w:rsid w:val="00F41881"/>
    <w:rsid w:val="00F44BA6"/>
    <w:rsid w:val="00F46ECD"/>
    <w:rsid w:val="00F4798C"/>
    <w:rsid w:val="00F52CDB"/>
    <w:rsid w:val="00F52D27"/>
    <w:rsid w:val="00F533CC"/>
    <w:rsid w:val="00F61A81"/>
    <w:rsid w:val="00F64497"/>
    <w:rsid w:val="00F65C70"/>
    <w:rsid w:val="00F83527"/>
    <w:rsid w:val="00F91AF3"/>
    <w:rsid w:val="00F962F3"/>
    <w:rsid w:val="00FB1B6C"/>
    <w:rsid w:val="00FC3390"/>
    <w:rsid w:val="00FD583F"/>
    <w:rsid w:val="00FD7488"/>
    <w:rsid w:val="00FE28AC"/>
    <w:rsid w:val="00FE2BC9"/>
    <w:rsid w:val="00FE441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B1F44"/>
  <w15:docId w15:val="{A0D36A82-A7A1-497B-8165-FBB6C14AF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373545" w:themeColor="text2"/>
      <w:sz w:val="28"/>
      <w:szCs w:val="22"/>
    </w:rPr>
  </w:style>
  <w:style w:type="paragraph" w:styleId="Ttulo1">
    <w:name w:val="heading 1"/>
    <w:basedOn w:val="Normal"/>
    <w:link w:val="Ttulo1Car"/>
    <w:uiPriority w:val="9"/>
    <w:qFormat/>
    <w:rsid w:val="00D077E9"/>
    <w:pPr>
      <w:keepNext/>
      <w:spacing w:before="240" w:after="60"/>
      <w:outlineLvl w:val="0"/>
    </w:pPr>
    <w:rPr>
      <w:rFonts w:asciiTheme="majorHAnsi" w:eastAsiaTheme="majorEastAsia" w:hAnsiTheme="majorHAnsi" w:cstheme="majorBidi"/>
      <w:color w:val="292733" w:themeColor="text2" w:themeShade="BF"/>
      <w:kern w:val="28"/>
      <w:sz w:val="52"/>
      <w:szCs w:val="32"/>
    </w:rPr>
  </w:style>
  <w:style w:type="paragraph" w:styleId="Ttulo2">
    <w:name w:val="heading 2"/>
    <w:basedOn w:val="Normal"/>
    <w:next w:val="Normal"/>
    <w:link w:val="Ttulo2Car"/>
    <w:uiPriority w:val="4"/>
    <w:qFormat/>
    <w:rsid w:val="004928C2"/>
    <w:pPr>
      <w:keepNext/>
      <w:spacing w:after="240" w:line="240" w:lineRule="auto"/>
      <w:outlineLvl w:val="1"/>
    </w:pPr>
    <w:rPr>
      <w:rFonts w:eastAsiaTheme="majorEastAsia" w:cstheme="majorBidi"/>
      <w:sz w:val="36"/>
      <w:szCs w:val="26"/>
    </w:rPr>
  </w:style>
  <w:style w:type="paragraph" w:styleId="Ttulo3">
    <w:name w:val="heading 3"/>
    <w:basedOn w:val="Normal"/>
    <w:next w:val="Normal"/>
    <w:link w:val="Ttulo3Car"/>
    <w:uiPriority w:val="5"/>
    <w:unhideWhenUsed/>
    <w:qFormat/>
    <w:rsid w:val="004838E0"/>
    <w:pPr>
      <w:keepNext/>
      <w:keepLines/>
      <w:spacing w:before="40"/>
      <w:outlineLvl w:val="2"/>
    </w:pPr>
    <w:rPr>
      <w:rFonts w:ascii="Calibri" w:eastAsiaTheme="majorEastAsia" w:hAnsi="Calibri" w:cstheme="majorBidi"/>
      <w:color w:val="864EA8" w:themeColor="accent1" w:themeShade="B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37354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373545" w:themeColor="text2"/>
      <w:spacing w:val="20"/>
      <w:sz w:val="32"/>
      <w:szCs w:val="22"/>
    </w:rPr>
  </w:style>
  <w:style w:type="character" w:customStyle="1" w:styleId="Ttulo1Car">
    <w:name w:val="Título 1 Car"/>
    <w:basedOn w:val="Fuentedeprrafopredeter"/>
    <w:link w:val="Ttulo1"/>
    <w:uiPriority w:val="9"/>
    <w:rsid w:val="00D077E9"/>
    <w:rPr>
      <w:rFonts w:asciiTheme="majorHAnsi" w:eastAsiaTheme="majorEastAsia" w:hAnsiTheme="majorHAnsi" w:cstheme="majorBidi"/>
      <w:b/>
      <w:color w:val="292733"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4928C2"/>
    <w:rPr>
      <w:rFonts w:eastAsiaTheme="majorEastAsia" w:cstheme="majorBidi"/>
      <w:b/>
      <w:color w:val="37354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3806E6"/>
    <w:pPr>
      <w:spacing w:before="120" w:after="120"/>
      <w:jc w:val="both"/>
    </w:pPr>
    <w:rPr>
      <w:b w:val="0"/>
      <w:color w:val="1B1A22" w:themeColor="text2" w:themeShade="80"/>
    </w:rPr>
  </w:style>
  <w:style w:type="paragraph" w:customStyle="1" w:styleId="Textodestacado">
    <w:name w:val="Texto destacado"/>
    <w:basedOn w:val="Normal"/>
    <w:link w:val="Carcterdetextodestacado"/>
    <w:qFormat/>
    <w:rsid w:val="004928C2"/>
    <w:rPr>
      <w:color w:val="864EA8" w:themeColor="accent1" w:themeShade="BF"/>
    </w:rPr>
  </w:style>
  <w:style w:type="character" w:customStyle="1" w:styleId="Carcterdecontenido">
    <w:name w:val="Carácter de contenido"/>
    <w:basedOn w:val="Fuentedeprrafopredeter"/>
    <w:link w:val="Contenido"/>
    <w:rsid w:val="003806E6"/>
    <w:rPr>
      <w:rFonts w:eastAsiaTheme="minorEastAsia"/>
      <w:color w:val="1B1A22" w:themeColor="text2" w:themeShade="80"/>
      <w:sz w:val="28"/>
      <w:szCs w:val="22"/>
    </w:rPr>
  </w:style>
  <w:style w:type="character" w:customStyle="1" w:styleId="Carcterdetextodestacado">
    <w:name w:val="Carácter de texto destacado"/>
    <w:basedOn w:val="Fuentedeprrafopredeter"/>
    <w:link w:val="Textodestacado"/>
    <w:rsid w:val="004928C2"/>
    <w:rPr>
      <w:rFonts w:eastAsiaTheme="minorEastAsia"/>
      <w:b/>
      <w:color w:val="864EA8" w:themeColor="accent1" w:themeShade="BF"/>
      <w:sz w:val="28"/>
      <w:szCs w:val="22"/>
    </w:rPr>
  </w:style>
  <w:style w:type="paragraph" w:styleId="Prrafodelista">
    <w:name w:val="List Paragraph"/>
    <w:basedOn w:val="Normal"/>
    <w:uiPriority w:val="34"/>
    <w:unhideWhenUsed/>
    <w:qFormat/>
    <w:rsid w:val="00CE4802"/>
    <w:pPr>
      <w:ind w:left="720"/>
      <w:contextualSpacing/>
    </w:pPr>
  </w:style>
  <w:style w:type="character" w:customStyle="1" w:styleId="fontstyle01">
    <w:name w:val="fontstyle01"/>
    <w:basedOn w:val="Fuentedeprrafopredeter"/>
    <w:rsid w:val="004E1256"/>
    <w:rPr>
      <w:rFonts w:ascii="ACaslonPro-Regular" w:hAnsi="ACaslonPro-Regular" w:hint="default"/>
      <w:b w:val="0"/>
      <w:bCs w:val="0"/>
      <w:i w:val="0"/>
      <w:iCs w:val="0"/>
      <w:color w:val="242021"/>
      <w:sz w:val="20"/>
      <w:szCs w:val="20"/>
    </w:rPr>
  </w:style>
  <w:style w:type="character" w:customStyle="1" w:styleId="fontstyle21">
    <w:name w:val="fontstyle21"/>
    <w:basedOn w:val="Fuentedeprrafopredeter"/>
    <w:rsid w:val="004E1256"/>
    <w:rPr>
      <w:rFonts w:ascii="ACaslonPro-Italic" w:hAnsi="ACaslonPro-Italic" w:hint="default"/>
      <w:b w:val="0"/>
      <w:bCs w:val="0"/>
      <w:i/>
      <w:iCs/>
      <w:color w:val="242021"/>
      <w:sz w:val="20"/>
      <w:szCs w:val="20"/>
    </w:rPr>
  </w:style>
  <w:style w:type="character" w:styleId="Hipervnculo">
    <w:name w:val="Hyperlink"/>
    <w:basedOn w:val="Fuentedeprrafopredeter"/>
    <w:uiPriority w:val="99"/>
    <w:unhideWhenUsed/>
    <w:rsid w:val="00F1536F"/>
    <w:rPr>
      <w:color w:val="0000FF"/>
      <w:u w:val="single"/>
    </w:rPr>
  </w:style>
  <w:style w:type="character" w:styleId="Hipervnculovisitado">
    <w:name w:val="FollowedHyperlink"/>
    <w:basedOn w:val="Fuentedeprrafopredeter"/>
    <w:uiPriority w:val="99"/>
    <w:semiHidden/>
    <w:unhideWhenUsed/>
    <w:rsid w:val="00F1536F"/>
    <w:rPr>
      <w:color w:val="8C8C8C" w:themeColor="followedHyperlink"/>
      <w:u w:val="single"/>
    </w:rPr>
  </w:style>
  <w:style w:type="table" w:styleId="Tabladelista4-nfasis1">
    <w:name w:val="List Table 4 Accent 1"/>
    <w:basedOn w:val="Tablanormal"/>
    <w:uiPriority w:val="49"/>
    <w:rsid w:val="00A5158B"/>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tcBorders>
        <w:shd w:val="clear" w:color="auto" w:fill="AD84C6" w:themeFill="accent1"/>
      </w:tcPr>
    </w:tblStylePr>
    <w:tblStylePr w:type="lastRow">
      <w:rPr>
        <w:b/>
        <w:bCs/>
      </w:rPr>
      <w:tblPr/>
      <w:tcPr>
        <w:tcBorders>
          <w:top w:val="double" w:sz="4" w:space="0" w:color="CDB5DC" w:themeColor="accent1" w:themeTint="99"/>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Tabladecuadrcula5oscura-nfasis5">
    <w:name w:val="Grid Table 5 Dark Accent 5"/>
    <w:basedOn w:val="Tablanormal"/>
    <w:uiPriority w:val="50"/>
    <w:rsid w:val="00A515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Tabladecuadrcula5oscura-nfasis6">
    <w:name w:val="Grid Table 5 Dark Accent 6"/>
    <w:basedOn w:val="Tablanormal"/>
    <w:uiPriority w:val="50"/>
    <w:rsid w:val="00A515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6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818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818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818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8183" w:themeFill="accent6"/>
      </w:tcPr>
    </w:tblStylePr>
    <w:tblStylePr w:type="band1Vert">
      <w:tblPr/>
      <w:tcPr>
        <w:shd w:val="clear" w:color="auto" w:fill="C4CCCD" w:themeFill="accent6" w:themeFillTint="66"/>
      </w:tcPr>
    </w:tblStylePr>
    <w:tblStylePr w:type="band1Horz">
      <w:tblPr/>
      <w:tcPr>
        <w:shd w:val="clear" w:color="auto" w:fill="C4CCCD" w:themeFill="accent6" w:themeFillTint="66"/>
      </w:tcPr>
    </w:tblStylePr>
  </w:style>
  <w:style w:type="table" w:styleId="Tabladecuadrcula4-nfasis6">
    <w:name w:val="Grid Table 4 Accent 6"/>
    <w:basedOn w:val="Tablanormal"/>
    <w:uiPriority w:val="49"/>
    <w:rsid w:val="00F4798C"/>
    <w:pPr>
      <w:spacing w:after="0" w:line="240" w:lineRule="auto"/>
    </w:pPr>
    <w:tblPr>
      <w:tblStyleRowBandSize w:val="1"/>
      <w:tblStyleColBandSize w:val="1"/>
      <w:tblBorders>
        <w:top w:val="single" w:sz="4" w:space="0" w:color="A7B3B5" w:themeColor="accent6" w:themeTint="99"/>
        <w:left w:val="single" w:sz="4" w:space="0" w:color="A7B3B5" w:themeColor="accent6" w:themeTint="99"/>
        <w:bottom w:val="single" w:sz="4" w:space="0" w:color="A7B3B5" w:themeColor="accent6" w:themeTint="99"/>
        <w:right w:val="single" w:sz="4" w:space="0" w:color="A7B3B5" w:themeColor="accent6" w:themeTint="99"/>
        <w:insideH w:val="single" w:sz="4" w:space="0" w:color="A7B3B5" w:themeColor="accent6" w:themeTint="99"/>
        <w:insideV w:val="single" w:sz="4" w:space="0" w:color="A7B3B5" w:themeColor="accent6" w:themeTint="99"/>
      </w:tblBorders>
    </w:tblPr>
    <w:tblStylePr w:type="firstRow">
      <w:rPr>
        <w:b/>
        <w:bCs/>
        <w:color w:val="FFFFFF" w:themeColor="background1"/>
      </w:rPr>
      <w:tblPr/>
      <w:tcPr>
        <w:tcBorders>
          <w:top w:val="single" w:sz="4" w:space="0" w:color="6F8183" w:themeColor="accent6"/>
          <w:left w:val="single" w:sz="4" w:space="0" w:color="6F8183" w:themeColor="accent6"/>
          <w:bottom w:val="single" w:sz="4" w:space="0" w:color="6F8183" w:themeColor="accent6"/>
          <w:right w:val="single" w:sz="4" w:space="0" w:color="6F8183" w:themeColor="accent6"/>
          <w:insideH w:val="nil"/>
          <w:insideV w:val="nil"/>
        </w:tcBorders>
        <w:shd w:val="clear" w:color="auto" w:fill="6F8183" w:themeFill="accent6"/>
      </w:tcPr>
    </w:tblStylePr>
    <w:tblStylePr w:type="lastRow">
      <w:rPr>
        <w:b/>
        <w:bCs/>
      </w:rPr>
      <w:tblPr/>
      <w:tcPr>
        <w:tcBorders>
          <w:top w:val="double" w:sz="4" w:space="0" w:color="6F8183" w:themeColor="accent6"/>
        </w:tcBorders>
      </w:tcPr>
    </w:tblStylePr>
    <w:tblStylePr w:type="firstCol">
      <w:rPr>
        <w:b/>
        <w:bCs/>
      </w:rPr>
    </w:tblStylePr>
    <w:tblStylePr w:type="lastCol">
      <w:rPr>
        <w:b/>
        <w:bCs/>
      </w:rPr>
    </w:tblStylePr>
    <w:tblStylePr w:type="band1Vert">
      <w:tblPr/>
      <w:tcPr>
        <w:shd w:val="clear" w:color="auto" w:fill="E1E6E6" w:themeFill="accent6" w:themeFillTint="33"/>
      </w:tcPr>
    </w:tblStylePr>
    <w:tblStylePr w:type="band1Horz">
      <w:tblPr/>
      <w:tcPr>
        <w:shd w:val="clear" w:color="auto" w:fill="E1E6E6" w:themeFill="accent6" w:themeFillTint="33"/>
      </w:tcPr>
    </w:tblStylePr>
  </w:style>
  <w:style w:type="table" w:styleId="Tabladecuadrcula5oscura-nfasis3">
    <w:name w:val="Grid Table 5 Dark Accent 3"/>
    <w:basedOn w:val="Tablanormal"/>
    <w:uiPriority w:val="50"/>
    <w:rsid w:val="00C91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D739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D739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D739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D739A" w:themeFill="accent3"/>
      </w:tcPr>
    </w:tblStylePr>
    <w:tblStylePr w:type="band1Vert">
      <w:tblPr/>
      <w:tcPr>
        <w:shd w:val="clear" w:color="auto" w:fill="BDC6D7" w:themeFill="accent3" w:themeFillTint="66"/>
      </w:tcPr>
    </w:tblStylePr>
    <w:tblStylePr w:type="band1Horz">
      <w:tblPr/>
      <w:tcPr>
        <w:shd w:val="clear" w:color="auto" w:fill="BDC6D7" w:themeFill="accent3" w:themeFillTint="66"/>
      </w:tcPr>
    </w:tblStylePr>
  </w:style>
  <w:style w:type="character" w:customStyle="1" w:styleId="Ttulo3Car">
    <w:name w:val="Título 3 Car"/>
    <w:basedOn w:val="Fuentedeprrafopredeter"/>
    <w:link w:val="Ttulo3"/>
    <w:uiPriority w:val="5"/>
    <w:rsid w:val="004838E0"/>
    <w:rPr>
      <w:rFonts w:ascii="Calibri" w:eastAsiaTheme="majorEastAsia" w:hAnsi="Calibri" w:cstheme="majorBidi"/>
      <w:b/>
      <w:color w:val="864EA8" w:themeColor="accent1" w:themeShade="BF"/>
      <w:sz w:val="28"/>
    </w:rPr>
  </w:style>
  <w:style w:type="paragraph" w:styleId="TtuloTDC">
    <w:name w:val="TOC Heading"/>
    <w:basedOn w:val="Ttulo1"/>
    <w:next w:val="Normal"/>
    <w:uiPriority w:val="39"/>
    <w:unhideWhenUsed/>
    <w:qFormat/>
    <w:rsid w:val="008C4E20"/>
    <w:pPr>
      <w:keepLines/>
      <w:spacing w:after="0" w:line="259" w:lineRule="auto"/>
      <w:outlineLvl w:val="9"/>
    </w:pPr>
    <w:rPr>
      <w:b w:val="0"/>
      <w:color w:val="864EA8" w:themeColor="accent1" w:themeShade="BF"/>
      <w:kern w:val="0"/>
      <w:sz w:val="32"/>
      <w:lang w:val="es-AR" w:eastAsia="es-AR"/>
    </w:rPr>
  </w:style>
  <w:style w:type="paragraph" w:styleId="TDC1">
    <w:name w:val="toc 1"/>
    <w:basedOn w:val="Normal"/>
    <w:next w:val="Normal"/>
    <w:autoRedefine/>
    <w:uiPriority w:val="39"/>
    <w:unhideWhenUsed/>
    <w:rsid w:val="008C4E20"/>
    <w:pPr>
      <w:spacing w:after="100"/>
    </w:pPr>
  </w:style>
  <w:style w:type="paragraph" w:styleId="TDC2">
    <w:name w:val="toc 2"/>
    <w:basedOn w:val="Normal"/>
    <w:next w:val="Normal"/>
    <w:autoRedefine/>
    <w:uiPriority w:val="39"/>
    <w:unhideWhenUsed/>
    <w:rsid w:val="008C4E20"/>
    <w:pPr>
      <w:spacing w:after="100"/>
      <w:ind w:left="280"/>
    </w:pPr>
  </w:style>
  <w:style w:type="paragraph" w:styleId="TDC3">
    <w:name w:val="toc 3"/>
    <w:basedOn w:val="Normal"/>
    <w:next w:val="Normal"/>
    <w:autoRedefine/>
    <w:uiPriority w:val="39"/>
    <w:unhideWhenUsed/>
    <w:rsid w:val="008C4E20"/>
    <w:pPr>
      <w:spacing w:after="100"/>
      <w:ind w:left="560"/>
    </w:pPr>
  </w:style>
  <w:style w:type="paragraph" w:styleId="Bibliografa">
    <w:name w:val="Bibliography"/>
    <w:basedOn w:val="Normal"/>
    <w:next w:val="Normal"/>
    <w:uiPriority w:val="37"/>
    <w:unhideWhenUsed/>
    <w:rsid w:val="007D127A"/>
  </w:style>
  <w:style w:type="paragraph" w:styleId="Descripcin">
    <w:name w:val="caption"/>
    <w:basedOn w:val="Normal"/>
    <w:next w:val="Normal"/>
    <w:uiPriority w:val="99"/>
    <w:unhideWhenUsed/>
    <w:rsid w:val="005C4D6F"/>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0055">
      <w:bodyDiv w:val="1"/>
      <w:marLeft w:val="0"/>
      <w:marRight w:val="0"/>
      <w:marTop w:val="0"/>
      <w:marBottom w:val="0"/>
      <w:divBdr>
        <w:top w:val="none" w:sz="0" w:space="0" w:color="auto"/>
        <w:left w:val="none" w:sz="0" w:space="0" w:color="auto"/>
        <w:bottom w:val="none" w:sz="0" w:space="0" w:color="auto"/>
        <w:right w:val="none" w:sz="0" w:space="0" w:color="auto"/>
      </w:divBdr>
    </w:div>
    <w:div w:id="113330809">
      <w:bodyDiv w:val="1"/>
      <w:marLeft w:val="0"/>
      <w:marRight w:val="0"/>
      <w:marTop w:val="0"/>
      <w:marBottom w:val="0"/>
      <w:divBdr>
        <w:top w:val="none" w:sz="0" w:space="0" w:color="auto"/>
        <w:left w:val="none" w:sz="0" w:space="0" w:color="auto"/>
        <w:bottom w:val="none" w:sz="0" w:space="0" w:color="auto"/>
        <w:right w:val="none" w:sz="0" w:space="0" w:color="auto"/>
      </w:divBdr>
    </w:div>
    <w:div w:id="302005667">
      <w:bodyDiv w:val="1"/>
      <w:marLeft w:val="0"/>
      <w:marRight w:val="0"/>
      <w:marTop w:val="0"/>
      <w:marBottom w:val="0"/>
      <w:divBdr>
        <w:top w:val="none" w:sz="0" w:space="0" w:color="auto"/>
        <w:left w:val="none" w:sz="0" w:space="0" w:color="auto"/>
        <w:bottom w:val="none" w:sz="0" w:space="0" w:color="auto"/>
        <w:right w:val="none" w:sz="0" w:space="0" w:color="auto"/>
      </w:divBdr>
    </w:div>
    <w:div w:id="330909126">
      <w:bodyDiv w:val="1"/>
      <w:marLeft w:val="0"/>
      <w:marRight w:val="0"/>
      <w:marTop w:val="0"/>
      <w:marBottom w:val="0"/>
      <w:divBdr>
        <w:top w:val="none" w:sz="0" w:space="0" w:color="auto"/>
        <w:left w:val="none" w:sz="0" w:space="0" w:color="auto"/>
        <w:bottom w:val="none" w:sz="0" w:space="0" w:color="auto"/>
        <w:right w:val="none" w:sz="0" w:space="0" w:color="auto"/>
      </w:divBdr>
    </w:div>
    <w:div w:id="352269325">
      <w:bodyDiv w:val="1"/>
      <w:marLeft w:val="0"/>
      <w:marRight w:val="0"/>
      <w:marTop w:val="0"/>
      <w:marBottom w:val="0"/>
      <w:divBdr>
        <w:top w:val="none" w:sz="0" w:space="0" w:color="auto"/>
        <w:left w:val="none" w:sz="0" w:space="0" w:color="auto"/>
        <w:bottom w:val="none" w:sz="0" w:space="0" w:color="auto"/>
        <w:right w:val="none" w:sz="0" w:space="0" w:color="auto"/>
      </w:divBdr>
    </w:div>
    <w:div w:id="425611540">
      <w:bodyDiv w:val="1"/>
      <w:marLeft w:val="0"/>
      <w:marRight w:val="0"/>
      <w:marTop w:val="0"/>
      <w:marBottom w:val="0"/>
      <w:divBdr>
        <w:top w:val="none" w:sz="0" w:space="0" w:color="auto"/>
        <w:left w:val="none" w:sz="0" w:space="0" w:color="auto"/>
        <w:bottom w:val="none" w:sz="0" w:space="0" w:color="auto"/>
        <w:right w:val="none" w:sz="0" w:space="0" w:color="auto"/>
      </w:divBdr>
    </w:div>
    <w:div w:id="753354199">
      <w:bodyDiv w:val="1"/>
      <w:marLeft w:val="0"/>
      <w:marRight w:val="0"/>
      <w:marTop w:val="0"/>
      <w:marBottom w:val="0"/>
      <w:divBdr>
        <w:top w:val="none" w:sz="0" w:space="0" w:color="auto"/>
        <w:left w:val="none" w:sz="0" w:space="0" w:color="auto"/>
        <w:bottom w:val="none" w:sz="0" w:space="0" w:color="auto"/>
        <w:right w:val="none" w:sz="0" w:space="0" w:color="auto"/>
      </w:divBdr>
    </w:div>
    <w:div w:id="1052000940">
      <w:bodyDiv w:val="1"/>
      <w:marLeft w:val="0"/>
      <w:marRight w:val="0"/>
      <w:marTop w:val="0"/>
      <w:marBottom w:val="0"/>
      <w:divBdr>
        <w:top w:val="none" w:sz="0" w:space="0" w:color="auto"/>
        <w:left w:val="none" w:sz="0" w:space="0" w:color="auto"/>
        <w:bottom w:val="none" w:sz="0" w:space="0" w:color="auto"/>
        <w:right w:val="none" w:sz="0" w:space="0" w:color="auto"/>
      </w:divBdr>
    </w:div>
    <w:div w:id="1105689231">
      <w:bodyDiv w:val="1"/>
      <w:marLeft w:val="0"/>
      <w:marRight w:val="0"/>
      <w:marTop w:val="0"/>
      <w:marBottom w:val="0"/>
      <w:divBdr>
        <w:top w:val="none" w:sz="0" w:space="0" w:color="auto"/>
        <w:left w:val="none" w:sz="0" w:space="0" w:color="auto"/>
        <w:bottom w:val="none" w:sz="0" w:space="0" w:color="auto"/>
        <w:right w:val="none" w:sz="0" w:space="0" w:color="auto"/>
      </w:divBdr>
    </w:div>
    <w:div w:id="1112166491">
      <w:bodyDiv w:val="1"/>
      <w:marLeft w:val="0"/>
      <w:marRight w:val="0"/>
      <w:marTop w:val="0"/>
      <w:marBottom w:val="0"/>
      <w:divBdr>
        <w:top w:val="none" w:sz="0" w:space="0" w:color="auto"/>
        <w:left w:val="none" w:sz="0" w:space="0" w:color="auto"/>
        <w:bottom w:val="none" w:sz="0" w:space="0" w:color="auto"/>
        <w:right w:val="none" w:sz="0" w:space="0" w:color="auto"/>
      </w:divBdr>
    </w:div>
    <w:div w:id="1205751190">
      <w:bodyDiv w:val="1"/>
      <w:marLeft w:val="0"/>
      <w:marRight w:val="0"/>
      <w:marTop w:val="0"/>
      <w:marBottom w:val="0"/>
      <w:divBdr>
        <w:top w:val="none" w:sz="0" w:space="0" w:color="auto"/>
        <w:left w:val="none" w:sz="0" w:space="0" w:color="auto"/>
        <w:bottom w:val="none" w:sz="0" w:space="0" w:color="auto"/>
        <w:right w:val="none" w:sz="0" w:space="0" w:color="auto"/>
      </w:divBdr>
    </w:div>
    <w:div w:id="1278758075">
      <w:bodyDiv w:val="1"/>
      <w:marLeft w:val="0"/>
      <w:marRight w:val="0"/>
      <w:marTop w:val="0"/>
      <w:marBottom w:val="0"/>
      <w:divBdr>
        <w:top w:val="none" w:sz="0" w:space="0" w:color="auto"/>
        <w:left w:val="none" w:sz="0" w:space="0" w:color="auto"/>
        <w:bottom w:val="none" w:sz="0" w:space="0" w:color="auto"/>
        <w:right w:val="none" w:sz="0" w:space="0" w:color="auto"/>
      </w:divBdr>
    </w:div>
    <w:div w:id="1455371641">
      <w:bodyDiv w:val="1"/>
      <w:marLeft w:val="0"/>
      <w:marRight w:val="0"/>
      <w:marTop w:val="0"/>
      <w:marBottom w:val="0"/>
      <w:divBdr>
        <w:top w:val="none" w:sz="0" w:space="0" w:color="auto"/>
        <w:left w:val="none" w:sz="0" w:space="0" w:color="auto"/>
        <w:bottom w:val="none" w:sz="0" w:space="0" w:color="auto"/>
        <w:right w:val="none" w:sz="0" w:space="0" w:color="auto"/>
      </w:divBdr>
    </w:div>
    <w:div w:id="1520504695">
      <w:bodyDiv w:val="1"/>
      <w:marLeft w:val="0"/>
      <w:marRight w:val="0"/>
      <w:marTop w:val="0"/>
      <w:marBottom w:val="0"/>
      <w:divBdr>
        <w:top w:val="none" w:sz="0" w:space="0" w:color="auto"/>
        <w:left w:val="none" w:sz="0" w:space="0" w:color="auto"/>
        <w:bottom w:val="none" w:sz="0" w:space="0" w:color="auto"/>
        <w:right w:val="none" w:sz="0" w:space="0" w:color="auto"/>
      </w:divBdr>
    </w:div>
    <w:div w:id="1525627918">
      <w:bodyDiv w:val="1"/>
      <w:marLeft w:val="0"/>
      <w:marRight w:val="0"/>
      <w:marTop w:val="0"/>
      <w:marBottom w:val="0"/>
      <w:divBdr>
        <w:top w:val="none" w:sz="0" w:space="0" w:color="auto"/>
        <w:left w:val="none" w:sz="0" w:space="0" w:color="auto"/>
        <w:bottom w:val="none" w:sz="0" w:space="0" w:color="auto"/>
        <w:right w:val="none" w:sz="0" w:space="0" w:color="auto"/>
      </w:divBdr>
    </w:div>
    <w:div w:id="1627934126">
      <w:bodyDiv w:val="1"/>
      <w:marLeft w:val="0"/>
      <w:marRight w:val="0"/>
      <w:marTop w:val="0"/>
      <w:marBottom w:val="0"/>
      <w:divBdr>
        <w:top w:val="none" w:sz="0" w:space="0" w:color="auto"/>
        <w:left w:val="none" w:sz="0" w:space="0" w:color="auto"/>
        <w:bottom w:val="none" w:sz="0" w:space="0" w:color="auto"/>
        <w:right w:val="none" w:sz="0" w:space="0" w:color="auto"/>
      </w:divBdr>
    </w:div>
    <w:div w:id="1739210381">
      <w:bodyDiv w:val="1"/>
      <w:marLeft w:val="0"/>
      <w:marRight w:val="0"/>
      <w:marTop w:val="0"/>
      <w:marBottom w:val="0"/>
      <w:divBdr>
        <w:top w:val="none" w:sz="0" w:space="0" w:color="auto"/>
        <w:left w:val="none" w:sz="0" w:space="0" w:color="auto"/>
        <w:bottom w:val="none" w:sz="0" w:space="0" w:color="auto"/>
        <w:right w:val="none" w:sz="0" w:space="0" w:color="auto"/>
      </w:divBdr>
    </w:div>
    <w:div w:id="1743335473">
      <w:bodyDiv w:val="1"/>
      <w:marLeft w:val="0"/>
      <w:marRight w:val="0"/>
      <w:marTop w:val="0"/>
      <w:marBottom w:val="0"/>
      <w:divBdr>
        <w:top w:val="none" w:sz="0" w:space="0" w:color="auto"/>
        <w:left w:val="none" w:sz="0" w:space="0" w:color="auto"/>
        <w:bottom w:val="none" w:sz="0" w:space="0" w:color="auto"/>
        <w:right w:val="none" w:sz="0" w:space="0" w:color="auto"/>
      </w:divBdr>
    </w:div>
    <w:div w:id="1750736217">
      <w:bodyDiv w:val="1"/>
      <w:marLeft w:val="0"/>
      <w:marRight w:val="0"/>
      <w:marTop w:val="0"/>
      <w:marBottom w:val="0"/>
      <w:divBdr>
        <w:top w:val="none" w:sz="0" w:space="0" w:color="auto"/>
        <w:left w:val="none" w:sz="0" w:space="0" w:color="auto"/>
        <w:bottom w:val="none" w:sz="0" w:space="0" w:color="auto"/>
        <w:right w:val="none" w:sz="0" w:space="0" w:color="auto"/>
      </w:divBdr>
    </w:div>
    <w:div w:id="1855806787">
      <w:bodyDiv w:val="1"/>
      <w:marLeft w:val="0"/>
      <w:marRight w:val="0"/>
      <w:marTop w:val="0"/>
      <w:marBottom w:val="0"/>
      <w:divBdr>
        <w:top w:val="none" w:sz="0" w:space="0" w:color="auto"/>
        <w:left w:val="none" w:sz="0" w:space="0" w:color="auto"/>
        <w:bottom w:val="none" w:sz="0" w:space="0" w:color="auto"/>
        <w:right w:val="none" w:sz="0" w:space="0" w:color="auto"/>
      </w:divBdr>
    </w:div>
    <w:div w:id="1896357777">
      <w:bodyDiv w:val="1"/>
      <w:marLeft w:val="0"/>
      <w:marRight w:val="0"/>
      <w:marTop w:val="0"/>
      <w:marBottom w:val="0"/>
      <w:divBdr>
        <w:top w:val="none" w:sz="0" w:space="0" w:color="auto"/>
        <w:left w:val="none" w:sz="0" w:space="0" w:color="auto"/>
        <w:bottom w:val="none" w:sz="0" w:space="0" w:color="auto"/>
        <w:right w:val="none" w:sz="0" w:space="0" w:color="auto"/>
      </w:divBdr>
    </w:div>
    <w:div w:id="1957522449">
      <w:bodyDiv w:val="1"/>
      <w:marLeft w:val="0"/>
      <w:marRight w:val="0"/>
      <w:marTop w:val="0"/>
      <w:marBottom w:val="0"/>
      <w:divBdr>
        <w:top w:val="none" w:sz="0" w:space="0" w:color="auto"/>
        <w:left w:val="none" w:sz="0" w:space="0" w:color="auto"/>
        <w:bottom w:val="none" w:sz="0" w:space="0" w:color="auto"/>
        <w:right w:val="none" w:sz="0" w:space="0" w:color="auto"/>
      </w:divBdr>
    </w:div>
    <w:div w:id="1973245038">
      <w:bodyDiv w:val="1"/>
      <w:marLeft w:val="0"/>
      <w:marRight w:val="0"/>
      <w:marTop w:val="0"/>
      <w:marBottom w:val="0"/>
      <w:divBdr>
        <w:top w:val="none" w:sz="0" w:space="0" w:color="auto"/>
        <w:left w:val="none" w:sz="0" w:space="0" w:color="auto"/>
        <w:bottom w:val="none" w:sz="0" w:space="0" w:color="auto"/>
        <w:right w:val="none" w:sz="0" w:space="0" w:color="auto"/>
      </w:divBdr>
    </w:div>
    <w:div w:id="209512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z0mCJdKgfEU" TargetMode="External"/><Relationship Id="rId18" Type="http://schemas.openxmlformats.org/officeDocument/2006/relationships/hyperlink" Target="http://www.icarito.cl/2009/12/lo-oral-escrito-visual-y-gestual-en-la-comunicacion-codigos-linguisticos-y-no-linguisticos.shtml/"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youtube.com/watch?v=p7MEL4HExBs" TargetMode="External"/><Relationship Id="rId7" Type="http://schemas.openxmlformats.org/officeDocument/2006/relationships/footnotes" Target="footnotes.xml"/><Relationship Id="rId12" Type="http://schemas.openxmlformats.org/officeDocument/2006/relationships/hyperlink" Target="http://www.icarito.cl/2009/12/71-4329-9-los-medios-de-comunicacion-impresos-shtm.shtml/"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es.wikipedia.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hyperlink" Target="https://www.youtube.com/watch?v=TVfOPxhwxfo" TargetMode="External"/><Relationship Id="rId23" Type="http://schemas.openxmlformats.org/officeDocument/2006/relationships/image" Target="media/image6.jpe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es.wikipedia.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youtube.com/watch?v=IjUg70iiGUU" TargetMode="External"/><Relationship Id="rId22" Type="http://schemas.openxmlformats.org/officeDocument/2006/relationships/image" Target="media/image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vanni\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0B143BDE15B478D97464FD1A60200E1"/>
        <w:category>
          <w:name w:val="General"/>
          <w:gallery w:val="placeholder"/>
        </w:category>
        <w:types>
          <w:type w:val="bbPlcHdr"/>
        </w:types>
        <w:behaviors>
          <w:behavior w:val="content"/>
        </w:behaviors>
        <w:guid w:val="{B0FE313B-A930-40AC-B674-D8006FC68C83}"/>
      </w:docPartPr>
      <w:docPartBody>
        <w:p w:rsidR="007F7DFE" w:rsidRDefault="0099195F">
          <w:pPr>
            <w:pStyle w:val="B0B143BDE15B478D97464FD1A60200E1"/>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marzo 20</w:t>
          </w:r>
          <w:r w:rsidRPr="00D86945">
            <w:rPr>
              <w:rStyle w:val="SubttuloCar"/>
              <w:b/>
              <w:lang w:bidi="es-ES"/>
            </w:rPr>
            <w:fldChar w:fldCharType="end"/>
          </w:r>
        </w:p>
      </w:docPartBody>
    </w:docPart>
    <w:docPart>
      <w:docPartPr>
        <w:name w:val="F5D8FDFDC37E4B6282309BE2515B774C"/>
        <w:category>
          <w:name w:val="General"/>
          <w:gallery w:val="placeholder"/>
        </w:category>
        <w:types>
          <w:type w:val="bbPlcHdr"/>
        </w:types>
        <w:behaviors>
          <w:behavior w:val="content"/>
        </w:behaviors>
        <w:guid w:val="{EBD1C44A-1402-4DB4-8941-9C9157D23E5C}"/>
      </w:docPartPr>
      <w:docPartBody>
        <w:p w:rsidR="007F7DFE" w:rsidRDefault="0099195F">
          <w:pPr>
            <w:pStyle w:val="F5D8FDFDC37E4B6282309BE2515B774C"/>
          </w:pPr>
          <w:r>
            <w:rPr>
              <w:noProof/>
              <w:lang w:bidi="es-ES"/>
            </w:rPr>
            <w:t>NOMBRE DE LA COMPAÑÍA</w:t>
          </w:r>
        </w:p>
      </w:docPartBody>
    </w:docPart>
    <w:docPart>
      <w:docPartPr>
        <w:name w:val="4657C2B964E6450BA4E7101BE06977C6"/>
        <w:category>
          <w:name w:val="General"/>
          <w:gallery w:val="placeholder"/>
        </w:category>
        <w:types>
          <w:type w:val="bbPlcHdr"/>
        </w:types>
        <w:behaviors>
          <w:behavior w:val="content"/>
        </w:behaviors>
        <w:guid w:val="{024E733A-0135-4F9C-817A-03A64134AD37}"/>
      </w:docPartPr>
      <w:docPartBody>
        <w:p w:rsidR="007F7DFE" w:rsidRDefault="0099195F">
          <w:pPr>
            <w:pStyle w:val="4657C2B964E6450BA4E7101BE06977C6"/>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CaslonPro-Regular">
    <w:altName w:val="Times New Roman"/>
    <w:panose1 w:val="00000000000000000000"/>
    <w:charset w:val="00"/>
    <w:family w:val="roman"/>
    <w:notTrueType/>
    <w:pitch w:val="default"/>
  </w:font>
  <w:font w:name="ACaslonPro-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B5"/>
    <w:rsid w:val="000D45B5"/>
    <w:rsid w:val="00333B0D"/>
    <w:rsid w:val="00372099"/>
    <w:rsid w:val="0044052E"/>
    <w:rsid w:val="00446096"/>
    <w:rsid w:val="004F64D0"/>
    <w:rsid w:val="005D5683"/>
    <w:rsid w:val="006B1A4F"/>
    <w:rsid w:val="0073762D"/>
    <w:rsid w:val="007F7DFE"/>
    <w:rsid w:val="008D195F"/>
    <w:rsid w:val="008F0D18"/>
    <w:rsid w:val="0099195F"/>
    <w:rsid w:val="00C16B74"/>
    <w:rsid w:val="00CA48EC"/>
    <w:rsid w:val="00D84AD1"/>
    <w:rsid w:val="00E66F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0D45B5"/>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sid w:val="000D45B5"/>
    <w:rPr>
      <w:caps/>
      <w:color w:val="44546A" w:themeColor="text2"/>
      <w:spacing w:val="20"/>
      <w:sz w:val="32"/>
      <w:lang w:val="es-ES" w:eastAsia="en-US"/>
    </w:rPr>
  </w:style>
  <w:style w:type="paragraph" w:customStyle="1" w:styleId="B0B143BDE15B478D97464FD1A60200E1">
    <w:name w:val="B0B143BDE15B478D97464FD1A60200E1"/>
  </w:style>
  <w:style w:type="paragraph" w:customStyle="1" w:styleId="F5D8FDFDC37E4B6282309BE2515B774C">
    <w:name w:val="F5D8FDFDC37E4B6282309BE2515B774C"/>
  </w:style>
  <w:style w:type="paragraph" w:customStyle="1" w:styleId="4657C2B964E6450BA4E7101BE06977C6">
    <w:name w:val="4657C2B964E6450BA4E7101BE06977C6"/>
  </w:style>
  <w:style w:type="paragraph" w:customStyle="1" w:styleId="1DB49A0890A24A77A73FDD48B9B40FCE">
    <w:name w:val="1DB49A0890A24A77A73FDD48B9B40FCE"/>
  </w:style>
  <w:style w:type="paragraph" w:customStyle="1" w:styleId="145DFB5141484ED9914FA328EEAEE651">
    <w:name w:val="145DFB5141484ED9914FA328EEAEE651"/>
  </w:style>
  <w:style w:type="paragraph" w:customStyle="1" w:styleId="408DB8B6333945A2B4EF3542DC32D060">
    <w:name w:val="408DB8B6333945A2B4EF3542DC32D060"/>
  </w:style>
  <w:style w:type="paragraph" w:customStyle="1" w:styleId="DCAEE9439D244BD4BBFF973E7629E2AA">
    <w:name w:val="DCAEE9439D244BD4BBFF973E7629E2AA"/>
  </w:style>
  <w:style w:type="paragraph" w:customStyle="1" w:styleId="FB87906C9C1A4514B2882B4551BD7108">
    <w:name w:val="FB87906C9C1A4514B2882B4551BD7108"/>
  </w:style>
  <w:style w:type="paragraph" w:customStyle="1" w:styleId="166D360CF98948958787DD52452E3D8D">
    <w:name w:val="166D360CF98948958787DD52452E3D8D"/>
    <w:rsid w:val="000D45B5"/>
  </w:style>
  <w:style w:type="paragraph" w:customStyle="1" w:styleId="E6447264FDC049F687EF75E1D6F64AC5">
    <w:name w:val="E6447264FDC049F687EF75E1D6F64AC5"/>
    <w:rsid w:val="008F0D18"/>
  </w:style>
  <w:style w:type="paragraph" w:customStyle="1" w:styleId="2E5B648835BC41A49A5A3EAB30FD3079">
    <w:name w:val="2E5B648835BC41A49A5A3EAB30FD3079"/>
    <w:rsid w:val="008F0D18"/>
  </w:style>
  <w:style w:type="paragraph" w:customStyle="1" w:styleId="115B63E8FE44467A8203CDC668D4A626">
    <w:name w:val="115B63E8FE44467A8203CDC668D4A626"/>
    <w:rsid w:val="008F0D18"/>
  </w:style>
  <w:style w:type="paragraph" w:customStyle="1" w:styleId="2153ECA0A2C1418491C33AE91D9D27D2">
    <w:name w:val="2153ECA0A2C1418491C33AE91D9D27D2"/>
    <w:rsid w:val="008F0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Prof. Pellerano, Giovanni A.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Jos07</b:Tag>
    <b:SourceType>JournalArticle</b:SourceType>
    <b:Guid>{6C913AA7-34C4-40E9-9685-8F991FC42A79}</b:Guid>
    <b:Title>Plataformas abiertas de e-learning</b:Title>
    <b:Year>2007</b:Year>
    <b:Author>
      <b:Author>
        <b:NameList>
          <b:Person>
            <b:Last>Boneu</b:Last>
            <b:First>Josep</b:First>
            <b:Middle>M.</b:Middle>
          </b:Person>
        </b:NameList>
      </b:Author>
    </b:Author>
    <b:JournalName>Universidad y Sociedad del Conocimiento</b:JournalName>
    <b:RefOrder>1</b:RefOrder>
  </b:Source>
  <b:Source>
    <b:Tag>Bea14</b:Tag>
    <b:SourceType>Book</b:SourceType>
    <b:Guid>{8F327580-2D52-4615-B51C-A4FF865A551A}</b:Guid>
    <b:Title>Metodologías de E-learning </b:Title>
    <b:Year>2014</b:Year>
    <b:Author>
      <b:Author>
        <b:NameList>
          <b:Person>
            <b:Last>Ghirardini</b:Last>
            <b:First>Beatrice</b:First>
          </b:Person>
        </b:NameList>
      </b:Author>
    </b:Author>
    <b:City>Roma</b:City>
    <b:RefOrder>2</b:RefOrder>
  </b:Source>
  <b:Source>
    <b:Tag>Osb</b:Tag>
    <b:SourceType>JournalArticle</b:SourceType>
    <b:Guid>{67562004-B6A2-4556-B214-636A4D2DD089}</b:Guid>
    <b:Title>Perspectiva de la convergencia pedagógica y tecnológica en la modalidad blended learning</b:Title>
    <b:Author>
      <b:Author>
        <b:NameList>
          <b:Person>
            <b:Last>Gebera</b:Last>
            <b:First>Osbaldo</b:First>
            <b:Middle>Turpo</b:Middle>
          </b:Person>
        </b:NameList>
      </b:Author>
    </b:Author>
    <b:JournalName>Revista de Educación a Distancia</b:JournalName>
    <b:RefOrder>3</b:RefOrder>
  </b:Source>
  <b:Source>
    <b:Tag>Goo20</b:Tag>
    <b:SourceType>InternetSite</b:SourceType>
    <b:Guid>{D82FB86A-B1CE-4547-96D1-4EFF602DF719}</b:Guid>
    <b:Title>Google for Education</b:Title>
    <b:Year>2020</b:Year>
    <b:URL>https://edu.google.com/intl/es-419/?modal_active=none</b:URL>
    <b:RefOrder>4</b:RefOrder>
  </b:Source>
  <b:Source>
    <b:Tag>Fue19</b:Tag>
    <b:SourceType>InternetSite</b:SourceType>
    <b:Guid>{DE05803D-27CF-411E-A82A-3605E5230E81}</b:Guid>
    <b:Title>Fuera del Aula</b:Title>
    <b:InternetSiteTitle>Tutorial classroom para profesores</b:InternetSiteTitle>
    <b:Year>2019</b:Year>
    <b:URL>https://www.youtube.com/watch?v=nYuDKbn9i_w</b:URL>
    <b:RefOrder>5</b:RefOrder>
  </b:Source>
  <b:Source>
    <b:Tag>Wik20</b:Tag>
    <b:SourceType>InternetSite</b:SourceType>
    <b:Guid>{F439ADCF-4A32-48E8-86BA-8855D642E50E}</b:Guid>
    <b:Title>Wikipedia</b:Title>
    <b:Year>2020</b:Year>
    <b:URL>https://es.wikipedia.org/</b:URL>
    <b:RefOrder>6</b:RefOrder>
  </b:Source>
  <b:Source>
    <b:Tag>Pre18</b:Tag>
    <b:SourceType>ElectronicSource</b:SourceType>
    <b:Guid>{39AD07B2-BC05-41DD-986A-2C9005EDC7C8}</b:Guid>
    <b:Title>PLAN APRENDER CONECTADOS Decreto 386/2018</b:Title>
    <b:Year>2018</b:Year>
    <b:City>Ciudad de Buenos Aires</b:City>
    <b:Month>Abril</b:Month>
    <b:Day>27</b:Day>
    <b:Author>
      <b:Author>
        <b:NameList>
          <b:Person>
            <b:Last>Argentina</b:Last>
            <b:First>Presidencia</b:First>
            <b:Middle>de la Nación</b:Middle>
          </b:Person>
        </b:NameList>
      </b:Author>
    </b:Author>
    <b:StateProvince>Buenos Aires</b:StateProvince>
    <b:CountryRegion>Argentina</b:CountryRegion>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9FE83-8AF7-49C4-8E6F-598205DCF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1347</TotalTime>
  <Pages>1</Pages>
  <Words>1680</Words>
  <Characters>9241</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dc:creator>
  <cp:keywords/>
  <cp:lastModifiedBy>Giovanni</cp:lastModifiedBy>
  <cp:revision>254</cp:revision>
  <cp:lastPrinted>2020-06-25T20:03:00Z</cp:lastPrinted>
  <dcterms:created xsi:type="dcterms:W3CDTF">2020-03-20T15:56:00Z</dcterms:created>
  <dcterms:modified xsi:type="dcterms:W3CDTF">2020-06-25T20:03:00Z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